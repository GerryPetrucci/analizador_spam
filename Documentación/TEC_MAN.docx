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9D6243" w14:textId="3BC9B4FB" w:rsidR="00D077E9" w:rsidRDefault="00570DE0" w:rsidP="00D70D0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D435403" wp14:editId="215226B9">
                <wp:simplePos x="0" y="0"/>
                <wp:positionH relativeFrom="column">
                  <wp:posOffset>-283844</wp:posOffset>
                </wp:positionH>
                <wp:positionV relativeFrom="margin">
                  <wp:posOffset>-232410</wp:posOffset>
                </wp:positionV>
                <wp:extent cx="4024630" cy="9058940"/>
                <wp:effectExtent l="0" t="0" r="0" b="889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4630" cy="9058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3C47B5" w14:textId="1D9F5209" w:rsidR="00EF04CD" w:rsidRDefault="00EF04CD" w:rsidP="00AF7359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7320027" w14:textId="77777777" w:rsidR="00D023E0" w:rsidRDefault="00D023E0" w:rsidP="00AF73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35403" id="Rectangle 3" o:spid="_x0000_s1026" alt="white rectangle for text on cover" style="position:absolute;margin-left:-22.35pt;margin-top:-18.3pt;width:316.9pt;height:713.3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" fillcolor="white [3212]" stroked="f" strokeweight="2pt">
                <v:textbox>
                  <w:txbxContent>
                    <w:p w14:paraId="1D3C47B5" w14:textId="1D9F5209" w:rsidR="00EF04CD" w:rsidRDefault="00EF04CD" w:rsidP="00AF7359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7320027" w14:textId="77777777" w:rsidR="00D023E0" w:rsidRDefault="00D023E0" w:rsidP="00AF7359">
                      <w:pPr>
                        <w:jc w:val="center"/>
                      </w:pPr>
                    </w:p>
                  </w:txbxContent>
                </v:textbox>
                <w10:wrap anchory="margin"/>
              </v:rect>
            </w:pict>
          </mc:Fallback>
        </mc:AlternateContent>
      </w:r>
      <w:r w:rsidR="00D077E9">
        <w:rPr>
          <w:noProof/>
        </w:rPr>
        <w:drawing>
          <wp:anchor distT="0" distB="0" distL="114300" distR="114300" simplePos="0" relativeHeight="251658240" behindDoc="1" locked="0" layoutInCell="1" allowOverlap="1" wp14:anchorId="37C2B964" wp14:editId="444EFE21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27"/>
      </w:tblGrid>
      <w:tr w:rsidR="00D077E9" w14:paraId="4A449755" w14:textId="77777777" w:rsidTr="0043075D">
        <w:trPr>
          <w:trHeight w:val="283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BCF79D4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57818CC" wp14:editId="31BDEDA8">
                      <wp:extent cx="3700145" cy="1406105"/>
                      <wp:effectExtent l="0" t="0" r="0" b="381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00145" cy="14061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F7427C" w14:textId="4875CF65" w:rsidR="0043075D" w:rsidRPr="0043075D" w:rsidRDefault="0043075D" w:rsidP="0043075D">
                                  <w:pPr>
                                    <w:pStyle w:val="Ttulo"/>
                                    <w:rPr>
                                      <w:sz w:val="32"/>
                                      <w:szCs w:val="24"/>
                                    </w:rPr>
                                  </w:pPr>
                                  <w:bookmarkStart w:id="0" w:name="_Hlk41873598"/>
                                  <w:bookmarkStart w:id="1" w:name="_Hlk41873599"/>
                                  <w:r w:rsidRPr="0043075D">
                                    <w:rPr>
                                      <w:sz w:val="32"/>
                                      <w:szCs w:val="24"/>
                                    </w:rPr>
                                    <w:t xml:space="preserve">MANUAL </w:t>
                                  </w:r>
                                  <w:r w:rsidR="00A93976">
                                    <w:rPr>
                                      <w:sz w:val="32"/>
                                      <w:szCs w:val="24"/>
                                    </w:rPr>
                                    <w:t>TÉCNICO</w:t>
                                  </w:r>
                                </w:p>
                                <w:p w14:paraId="145ADDAF" w14:textId="77777777" w:rsidR="0043075D" w:rsidRDefault="0043075D" w:rsidP="00D077E9">
                                  <w:pPr>
                                    <w:pStyle w:val="Ttulo"/>
                                    <w:rPr>
                                      <w:sz w:val="24"/>
                                      <w:szCs w:val="20"/>
                                    </w:rPr>
                                  </w:pPr>
                                </w:p>
                                <w:p w14:paraId="5A4482FC" w14:textId="0CBBEC0A" w:rsidR="00EF04CD" w:rsidRPr="00D86945" w:rsidRDefault="009F67F8" w:rsidP="00D077E9">
                                  <w:pPr>
                                    <w:pStyle w:val="Ttulo"/>
                                    <w:spacing w:after="0"/>
                                  </w:pPr>
                                  <w:r>
                                    <w:rPr>
                                      <w:sz w:val="28"/>
                                      <w:szCs w:val="22"/>
                                    </w:rPr>
                                    <w:t>CLASIFICADOR DE CORREO SPAM</w:t>
                                  </w:r>
                                  <w:bookmarkEnd w:id="0"/>
                                  <w:bookmarkEnd w:id="1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57818C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7" type="#_x0000_t202" style="width:291.35pt;height:11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" filled="f" stroked="f" strokeweight=".5pt">
                      <v:textbox>
                        <w:txbxContent>
                          <w:p w14:paraId="7CF7427C" w14:textId="4875CF65" w:rsidR="0043075D" w:rsidRPr="0043075D" w:rsidRDefault="0043075D" w:rsidP="0043075D">
                            <w:pPr>
                              <w:pStyle w:val="Ttulo"/>
                              <w:rPr>
                                <w:sz w:val="32"/>
                                <w:szCs w:val="24"/>
                              </w:rPr>
                            </w:pPr>
                            <w:bookmarkStart w:id="2" w:name="_Hlk41873598"/>
                            <w:bookmarkStart w:id="3" w:name="_Hlk41873599"/>
                            <w:r w:rsidRPr="0043075D">
                              <w:rPr>
                                <w:sz w:val="32"/>
                                <w:szCs w:val="24"/>
                              </w:rPr>
                              <w:t xml:space="preserve">MANUAL </w:t>
                            </w:r>
                            <w:r w:rsidR="00A93976">
                              <w:rPr>
                                <w:sz w:val="32"/>
                                <w:szCs w:val="24"/>
                              </w:rPr>
                              <w:t>TÉCNICO</w:t>
                            </w:r>
                          </w:p>
                          <w:p w14:paraId="145ADDAF" w14:textId="77777777" w:rsidR="0043075D" w:rsidRDefault="0043075D" w:rsidP="00D077E9">
                            <w:pPr>
                              <w:pStyle w:val="Ttulo"/>
                              <w:rPr>
                                <w:sz w:val="24"/>
                                <w:szCs w:val="20"/>
                              </w:rPr>
                            </w:pPr>
                          </w:p>
                          <w:p w14:paraId="5A4482FC" w14:textId="0CBBEC0A" w:rsidR="00EF04CD" w:rsidRPr="00D86945" w:rsidRDefault="009F67F8" w:rsidP="00D077E9">
                            <w:pPr>
                              <w:pStyle w:val="Ttulo"/>
                              <w:spacing w:after="0"/>
                            </w:pPr>
                            <w:r>
                              <w:rPr>
                                <w:sz w:val="28"/>
                                <w:szCs w:val="22"/>
                              </w:rPr>
                              <w:t>CLASIFICADOR DE CORREO SPAM</w:t>
                            </w:r>
                            <w:bookmarkEnd w:id="2"/>
                            <w:bookmarkEnd w:id="3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181C3E2" w14:textId="59C1D4EF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7048828" wp14:editId="21B8C7FD">
                      <wp:extent cx="3661949" cy="0"/>
                      <wp:effectExtent l="0" t="19050" r="3429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61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1AF6F25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88.3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5CCE08D9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46E76BD" w14:textId="6A45086F" w:rsidR="00D077E9" w:rsidRDefault="0043075D" w:rsidP="00D077E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841E15D" wp14:editId="66B439F6">
                      <wp:simplePos x="0" y="0"/>
                      <wp:positionH relativeFrom="column">
                        <wp:posOffset>1725</wp:posOffset>
                      </wp:positionH>
                      <wp:positionV relativeFrom="paragraph">
                        <wp:posOffset>4070793</wp:posOffset>
                      </wp:positionV>
                      <wp:extent cx="3700145" cy="914400"/>
                      <wp:effectExtent l="0" t="0" r="14605" b="19050"/>
                      <wp:wrapNone/>
                      <wp:docPr id="40" name="Cuadro de texto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00145" cy="91440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156A8FD" w14:textId="61894DB7" w:rsidR="00CA44C1" w:rsidRDefault="009F67F8" w:rsidP="00607D66">
                                  <w:pPr>
                                    <w:jc w:val="center"/>
                                    <w:rPr>
                                      <w:b w:val="0"/>
                                      <w:bCs/>
                                      <w:sz w:val="40"/>
                                      <w:szCs w:val="32"/>
                                    </w:rPr>
                                  </w:pPr>
                                  <w:bookmarkStart w:id="4" w:name="_Hlk41873608"/>
                                  <w:bookmarkStart w:id="5" w:name="_Hlk41873609"/>
                                  <w:r>
                                    <w:rPr>
                                      <w:b w:val="0"/>
                                      <w:bCs/>
                                      <w:sz w:val="40"/>
                                      <w:szCs w:val="32"/>
                                    </w:rPr>
                                    <w:t>ANALISIS Y PROCESAMIENTO DE TEXTOS</w:t>
                                  </w:r>
                                  <w:bookmarkEnd w:id="4"/>
                                  <w:bookmarkEnd w:id="5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41E15D" id="Cuadro de texto 40" o:spid="_x0000_s1028" type="#_x0000_t202" style="position:absolute;margin-left:.15pt;margin-top:320.55pt;width:291.35pt;height:1in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" fillcolor="white [3201]" strokecolor="#3592cf [3205]" strokeweight="2pt">
                      <v:textbox>
                        <w:txbxContent>
                          <w:p w14:paraId="7156A8FD" w14:textId="61894DB7" w:rsidR="00CA44C1" w:rsidRDefault="009F67F8" w:rsidP="00607D66">
                            <w:pPr>
                              <w:jc w:val="center"/>
                              <w:rPr>
                                <w:b w:val="0"/>
                                <w:bCs/>
                                <w:sz w:val="40"/>
                                <w:szCs w:val="32"/>
                              </w:rPr>
                            </w:pPr>
                            <w:bookmarkStart w:id="6" w:name="_Hlk41873608"/>
                            <w:bookmarkStart w:id="7" w:name="_Hlk41873609"/>
                            <w:r>
                              <w:rPr>
                                <w:b w:val="0"/>
                                <w:bCs/>
                                <w:sz w:val="40"/>
                                <w:szCs w:val="32"/>
                              </w:rPr>
                              <w:t>ANALISIS Y PROCESAMIENTO DE TEXTOS</w:t>
                            </w:r>
                            <w:bookmarkEnd w:id="6"/>
                            <w:bookmarkEnd w:id="7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7FC83CE8" wp14:editId="00381FF7">
                  <wp:simplePos x="0" y="0"/>
                  <wp:positionH relativeFrom="column">
                    <wp:posOffset>2591039</wp:posOffset>
                  </wp:positionH>
                  <wp:positionV relativeFrom="paragraph">
                    <wp:posOffset>617016</wp:posOffset>
                  </wp:positionV>
                  <wp:extent cx="981075" cy="1042670"/>
                  <wp:effectExtent l="0" t="0" r="9525" b="5080"/>
                  <wp:wrapThrough wrapText="bothSides">
                    <wp:wrapPolygon edited="0">
                      <wp:start x="0" y="0"/>
                      <wp:lineTo x="0" y="21311"/>
                      <wp:lineTo x="21390" y="21311"/>
                      <wp:lineTo x="21390" y="0"/>
                      <wp:lineTo x="0" y="0"/>
                    </wp:wrapPolygon>
                  </wp:wrapThrough>
                  <wp:docPr id="37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10426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hidden="0" allowOverlap="1" wp14:anchorId="34A1C5E8" wp14:editId="4969B601">
                  <wp:simplePos x="0" y="0"/>
                  <wp:positionH relativeFrom="column">
                    <wp:posOffset>48895</wp:posOffset>
                  </wp:positionH>
                  <wp:positionV relativeFrom="paragraph">
                    <wp:posOffset>526212</wp:posOffset>
                  </wp:positionV>
                  <wp:extent cx="1038225" cy="1133475"/>
                  <wp:effectExtent l="0" t="0" r="9525" b="9525"/>
                  <wp:wrapThrough wrapText="bothSides">
                    <wp:wrapPolygon edited="0">
                      <wp:start x="0" y="0"/>
                      <wp:lineTo x="0" y="21418"/>
                      <wp:lineTo x="21402" y="21418"/>
                      <wp:lineTo x="21402" y="0"/>
                      <wp:lineTo x="0" y="0"/>
                    </wp:wrapPolygon>
                  </wp:wrapThrough>
                  <wp:docPr id="3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1A65710D" wp14:editId="4C582879">
                      <wp:simplePos x="0" y="0"/>
                      <wp:positionH relativeFrom="column">
                        <wp:posOffset>45037</wp:posOffset>
                      </wp:positionH>
                      <wp:positionV relativeFrom="paragraph">
                        <wp:posOffset>2057101</wp:posOffset>
                      </wp:positionV>
                      <wp:extent cx="3528695" cy="1404620"/>
                      <wp:effectExtent l="0" t="0" r="0" b="0"/>
                      <wp:wrapSquare wrapText="bothSides"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869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47F92E" w14:textId="3168103A" w:rsidR="00D023E0" w:rsidRDefault="00D023E0" w:rsidP="00D023E0">
                                  <w:pPr>
                                    <w:jc w:val="center"/>
                                  </w:pPr>
                                  <w:r>
                                    <w:t>UNIVERSIDAD NACIONAL AUTÓNOMA DE MÉXICO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A65710D" id="Cuadro de texto 2" o:spid="_x0000_s1029" type="#_x0000_t202" style="position:absolute;margin-left:3.55pt;margin-top:162pt;width:277.8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" stroked="f">
                      <v:textbox style="mso-fit-shape-to-text:t">
                        <w:txbxContent>
                          <w:p w14:paraId="5147F92E" w14:textId="3168103A" w:rsidR="00D023E0" w:rsidRDefault="00D023E0" w:rsidP="00D023E0">
                            <w:pPr>
                              <w:jc w:val="center"/>
                            </w:pPr>
                            <w:r>
                              <w:t>UNIVERSIDAD NACIONAL AUTÓNOMA DE MÉXICO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D023E0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0528" behindDoc="0" locked="0" layoutInCell="1" allowOverlap="1" wp14:anchorId="146A49B7" wp14:editId="28F38292">
                      <wp:simplePos x="0" y="0"/>
                      <wp:positionH relativeFrom="column">
                        <wp:posOffset>43132</wp:posOffset>
                      </wp:positionH>
                      <wp:positionV relativeFrom="paragraph">
                        <wp:posOffset>2658158</wp:posOffset>
                      </wp:positionV>
                      <wp:extent cx="3514090" cy="1404620"/>
                      <wp:effectExtent l="0" t="0" r="0" b="9525"/>
                      <wp:wrapSquare wrapText="bothSides"/>
                      <wp:docPr id="39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1409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F55F26" w14:textId="663FDB7F" w:rsidR="00D023E0" w:rsidRPr="00D023E0" w:rsidRDefault="00D023E0" w:rsidP="00D023E0">
                                  <w:pPr>
                                    <w:jc w:val="center"/>
                                    <w:rPr>
                                      <w:sz w:val="24"/>
                                      <w:szCs w:val="20"/>
                                    </w:rPr>
                                  </w:pPr>
                                  <w:r w:rsidRPr="00D023E0">
                                    <w:rPr>
                                      <w:sz w:val="24"/>
                                      <w:szCs w:val="20"/>
                                    </w:rPr>
                                    <w:t>FACULTAD DE INGENIERÍA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46A49B7" id="_x0000_s1030" type="#_x0000_t202" style="position:absolute;margin-left:3.4pt;margin-top:209.3pt;width:276.7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" stroked="f">
                      <v:textbox style="mso-fit-shape-to-text:t">
                        <w:txbxContent>
                          <w:p w14:paraId="3DF55F26" w14:textId="663FDB7F" w:rsidR="00D023E0" w:rsidRPr="00D023E0" w:rsidRDefault="00D023E0" w:rsidP="00D023E0">
                            <w:pPr>
                              <w:jc w:val="center"/>
                              <w:rPr>
                                <w:sz w:val="24"/>
                                <w:szCs w:val="20"/>
                              </w:rPr>
                            </w:pPr>
                            <w:r w:rsidRPr="00D023E0">
                              <w:rPr>
                                <w:sz w:val="24"/>
                                <w:szCs w:val="20"/>
                              </w:rPr>
                              <w:t>FACULTAD DE INGENIERÍA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D077E9" w14:paraId="364C0692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D66BB188D3B847DFA1D6EA520C37F477"/>
              </w:placeholder>
              <w15:appearance w15:val="hidden"/>
            </w:sdtPr>
            <w:sdtEndPr/>
            <w:sdtContent>
              <w:p w14:paraId="66549C1C" w14:textId="0A975282" w:rsidR="00D023E0" w:rsidRDefault="00D023E0" w:rsidP="00D077E9"/>
              <w:p w14:paraId="67366504" w14:textId="730CB409" w:rsidR="00D077E9" w:rsidRDefault="00CA44C1" w:rsidP="00D077E9">
                <w:r>
                  <w:t>2</w:t>
                </w:r>
                <w:r w:rsidR="009F67F8">
                  <w:t>7</w:t>
                </w:r>
                <w:r w:rsidR="00AF7359">
                  <w:t>/</w:t>
                </w:r>
                <w:r w:rsidR="002673EF">
                  <w:t>MAYO</w:t>
                </w:r>
                <w:r w:rsidR="00AF7359">
                  <w:t>/2020</w:t>
                </w:r>
              </w:p>
            </w:sdtContent>
          </w:sdt>
          <w:p w14:paraId="2CCE31C8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73756617" wp14:editId="79DA7491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1FE289A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D588BA3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48F1DF14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0207EDA4" w14:textId="53AC09FD" w:rsidR="00D077E9" w:rsidRDefault="00607D66" w:rsidP="00D077E9">
            <w:r>
              <w:t>ALUMNO</w:t>
            </w:r>
            <w:r w:rsidR="00D023E0">
              <w:t>:</w:t>
            </w:r>
          </w:p>
          <w:p w14:paraId="538A15FC" w14:textId="51DB40C2" w:rsidR="009F67F8" w:rsidRDefault="009F67F8" w:rsidP="009F67F8">
            <w:pPr>
              <w:pStyle w:val="Prrafodelista"/>
              <w:numPr>
                <w:ilvl w:val="0"/>
                <w:numId w:val="26"/>
              </w:numPr>
            </w:pPr>
            <w:r>
              <w:t>Orozco Magadán Brandon</w:t>
            </w:r>
          </w:p>
          <w:p w14:paraId="3C93061C" w14:textId="40568DC8" w:rsidR="00E817D1" w:rsidRDefault="009F67F8" w:rsidP="00D023E0">
            <w:pPr>
              <w:pStyle w:val="Prrafodelista"/>
              <w:numPr>
                <w:ilvl w:val="0"/>
                <w:numId w:val="26"/>
              </w:numPr>
            </w:pPr>
            <w:r>
              <w:t>Tavares Rosales Gerardo</w:t>
            </w:r>
          </w:p>
          <w:p w14:paraId="4702177E" w14:textId="77777777" w:rsidR="00D077E9" w:rsidRPr="009F67F8" w:rsidRDefault="00D077E9" w:rsidP="009F67F8">
            <w:pPr>
              <w:rPr>
                <w:noProof/>
                <w:sz w:val="10"/>
                <w:szCs w:val="10"/>
              </w:rPr>
            </w:pPr>
          </w:p>
        </w:tc>
      </w:tr>
    </w:tbl>
    <w:p w14:paraId="1D20B876" w14:textId="3C451587" w:rsidR="00A93976" w:rsidRDefault="00D077E9" w:rsidP="00A93976">
      <w:pPr>
        <w:spacing w:after="200"/>
        <w:rPr>
          <w:rFonts w:asciiTheme="majorHAnsi" w:hAnsiTheme="majorHAnsi" w:cstheme="majorHAnsi"/>
          <w:sz w:val="40"/>
          <w:szCs w:val="32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4559FB5" wp14:editId="66C18BD6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50CB29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br w:type="page"/>
      </w:r>
      <w:r w:rsidR="00A93976">
        <w:rPr>
          <w:rFonts w:asciiTheme="majorHAnsi" w:hAnsiTheme="majorHAnsi" w:cstheme="majorHAnsi"/>
          <w:sz w:val="40"/>
          <w:szCs w:val="32"/>
          <w:lang w:val="es-MX"/>
        </w:rPr>
        <w:lastRenderedPageBreak/>
        <w:t xml:space="preserve">PROGRAMA </w:t>
      </w:r>
      <w:r w:rsidR="009F67F8">
        <w:rPr>
          <w:rFonts w:asciiTheme="majorHAnsi" w:hAnsiTheme="majorHAnsi" w:cstheme="majorHAnsi"/>
          <w:sz w:val="40"/>
          <w:szCs w:val="32"/>
          <w:lang w:val="es-MX"/>
        </w:rPr>
        <w:t>CLASIFICADOR DE CORREOS SPAM</w:t>
      </w:r>
    </w:p>
    <w:p w14:paraId="0B514609" w14:textId="4AB900AB" w:rsidR="00A93976" w:rsidRPr="008D38DA" w:rsidRDefault="00A93976" w:rsidP="00A93976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b/>
          <w:bCs/>
          <w:sz w:val="32"/>
          <w:szCs w:val="32"/>
        </w:rPr>
      </w:pPr>
      <w:r w:rsidRPr="008D38DA">
        <w:rPr>
          <w:rFonts w:asciiTheme="majorHAnsi" w:hAnsiTheme="majorHAnsi" w:cstheme="majorHAnsi"/>
          <w:b/>
          <w:bCs/>
          <w:sz w:val="32"/>
          <w:szCs w:val="32"/>
        </w:rPr>
        <w:t>Librerías</w:t>
      </w:r>
      <w:r w:rsidR="009F67F8">
        <w:rPr>
          <w:rFonts w:asciiTheme="majorHAnsi" w:hAnsiTheme="majorHAnsi" w:cstheme="majorHAnsi"/>
          <w:b/>
          <w:bCs/>
          <w:sz w:val="32"/>
          <w:szCs w:val="32"/>
        </w:rPr>
        <w:t>, paquetes, módulos y kits de herramientas</w:t>
      </w:r>
    </w:p>
    <w:p w14:paraId="47F87F77" w14:textId="2500B05C" w:rsidR="00A93976" w:rsidRDefault="00A93976" w:rsidP="00A93976">
      <w:pPr>
        <w:pStyle w:val="NormalWeb"/>
        <w:numPr>
          <w:ilvl w:val="0"/>
          <w:numId w:val="26"/>
        </w:numPr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Requerimos de </w:t>
      </w:r>
      <w:r w:rsidR="0059604A">
        <w:rPr>
          <w:rFonts w:asciiTheme="majorHAnsi" w:hAnsiTheme="majorHAnsi" w:cstheme="majorHAnsi"/>
          <w:sz w:val="28"/>
          <w:szCs w:val="28"/>
        </w:rPr>
        <w:t xml:space="preserve">una </w:t>
      </w:r>
      <w:r w:rsidR="009F67F8">
        <w:rPr>
          <w:rFonts w:asciiTheme="majorHAnsi" w:hAnsiTheme="majorHAnsi" w:cstheme="majorHAnsi"/>
          <w:sz w:val="28"/>
          <w:szCs w:val="28"/>
        </w:rPr>
        <w:t xml:space="preserve">las siguientes </w:t>
      </w:r>
      <w:r>
        <w:rPr>
          <w:rFonts w:asciiTheme="majorHAnsi" w:hAnsiTheme="majorHAnsi" w:cstheme="majorHAnsi"/>
          <w:sz w:val="28"/>
          <w:szCs w:val="28"/>
        </w:rPr>
        <w:t>librería</w:t>
      </w:r>
      <w:r w:rsidR="009F67F8">
        <w:rPr>
          <w:rFonts w:asciiTheme="majorHAnsi" w:hAnsiTheme="majorHAnsi" w:cstheme="majorHAnsi"/>
          <w:sz w:val="28"/>
          <w:szCs w:val="28"/>
        </w:rPr>
        <w:t>s</w:t>
      </w:r>
      <w:r>
        <w:rPr>
          <w:rFonts w:asciiTheme="majorHAnsi" w:hAnsiTheme="majorHAnsi" w:cstheme="majorHAnsi"/>
          <w:sz w:val="28"/>
          <w:szCs w:val="28"/>
        </w:rPr>
        <w:t>:</w:t>
      </w:r>
    </w:p>
    <w:p w14:paraId="233EDAEA" w14:textId="28E94356" w:rsidR="00A93976" w:rsidRDefault="009F67F8" w:rsidP="00A93976">
      <w:pPr>
        <w:pStyle w:val="NormalWeb"/>
        <w:numPr>
          <w:ilvl w:val="1"/>
          <w:numId w:val="26"/>
        </w:numPr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numpy</w:t>
      </w:r>
      <w:r w:rsidR="00A93976">
        <w:rPr>
          <w:rFonts w:asciiTheme="majorHAnsi" w:hAnsiTheme="majorHAnsi" w:cstheme="majorHAnsi"/>
          <w:sz w:val="28"/>
          <w:szCs w:val="28"/>
        </w:rPr>
        <w:t xml:space="preserve"> </w:t>
      </w:r>
      <w:r w:rsidR="00A93976" w:rsidRPr="00607D66">
        <w:rPr>
          <w:rFonts w:asciiTheme="majorHAnsi" w:hAnsiTheme="majorHAnsi" w:cstheme="majorHAnsi"/>
          <w:sz w:val="28"/>
          <w:szCs w:val="28"/>
        </w:rPr>
        <w:sym w:font="Wingdings" w:char="F0E0"/>
      </w:r>
      <w:r w:rsidR="00A93976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Librería principal para la informática científica</w:t>
      </w:r>
      <w:r w:rsidR="0059604A">
        <w:rPr>
          <w:rFonts w:asciiTheme="majorHAnsi" w:hAnsiTheme="majorHAnsi" w:cstheme="majorHAnsi"/>
          <w:sz w:val="28"/>
          <w:szCs w:val="28"/>
        </w:rPr>
        <w:t>.</w:t>
      </w:r>
    </w:p>
    <w:p w14:paraId="0827B6D7" w14:textId="2F510799" w:rsidR="009F67F8" w:rsidRDefault="009F67F8" w:rsidP="00A93976">
      <w:pPr>
        <w:pStyle w:val="NormalWeb"/>
        <w:numPr>
          <w:ilvl w:val="1"/>
          <w:numId w:val="26"/>
        </w:numPr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pandas </w:t>
      </w:r>
      <w:r w:rsidRPr="009F67F8">
        <w:rPr>
          <w:rFonts w:asciiTheme="majorHAnsi" w:hAnsiTheme="majorHAnsi" w:cstheme="majorHAnsi"/>
          <w:sz w:val="28"/>
          <w:szCs w:val="28"/>
        </w:rPr>
        <w:sym w:font="Wingdings" w:char="F0E0"/>
      </w:r>
      <w:r>
        <w:rPr>
          <w:rFonts w:asciiTheme="majorHAnsi" w:hAnsiTheme="majorHAnsi" w:cstheme="majorHAnsi"/>
          <w:sz w:val="28"/>
          <w:szCs w:val="28"/>
        </w:rPr>
        <w:t xml:space="preserve"> Uso matricial para los dataframes.</w:t>
      </w:r>
    </w:p>
    <w:p w14:paraId="529D35A6" w14:textId="70DE2D85" w:rsidR="009F67F8" w:rsidRDefault="009F67F8" w:rsidP="00A93976">
      <w:pPr>
        <w:pStyle w:val="NormalWeb"/>
        <w:numPr>
          <w:ilvl w:val="1"/>
          <w:numId w:val="26"/>
        </w:numPr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nltk </w:t>
      </w:r>
      <w:r w:rsidRPr="009F67F8">
        <w:rPr>
          <w:rFonts w:asciiTheme="majorHAnsi" w:hAnsiTheme="majorHAnsi" w:cstheme="majorHAnsi"/>
          <w:sz w:val="28"/>
          <w:szCs w:val="28"/>
        </w:rPr>
        <w:sym w:font="Wingdings" w:char="F0E0"/>
      </w:r>
      <w:r>
        <w:rPr>
          <w:rFonts w:asciiTheme="majorHAnsi" w:hAnsiTheme="majorHAnsi" w:cstheme="majorHAnsi"/>
          <w:sz w:val="28"/>
          <w:szCs w:val="28"/>
        </w:rPr>
        <w:t xml:space="preserve"> Conjunto de bibliotecas y programas para el procesamiento del lenguaje natural y estadísticos.</w:t>
      </w:r>
    </w:p>
    <w:p w14:paraId="5CEED1BE" w14:textId="2A41ED25" w:rsidR="009F67F8" w:rsidRDefault="009F67F8" w:rsidP="009F67F8">
      <w:pPr>
        <w:pStyle w:val="NormalWeb"/>
        <w:numPr>
          <w:ilvl w:val="1"/>
          <w:numId w:val="26"/>
        </w:numPr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re </w:t>
      </w:r>
      <w:r w:rsidRPr="009F67F8">
        <w:rPr>
          <w:rFonts w:asciiTheme="majorHAnsi" w:hAnsiTheme="majorHAnsi" w:cstheme="majorHAnsi"/>
          <w:sz w:val="28"/>
          <w:szCs w:val="28"/>
        </w:rPr>
        <w:sym w:font="Wingdings" w:char="F0E0"/>
      </w:r>
      <w:r>
        <w:rPr>
          <w:rFonts w:asciiTheme="majorHAnsi" w:hAnsiTheme="majorHAnsi" w:cstheme="majorHAnsi"/>
          <w:sz w:val="28"/>
          <w:szCs w:val="28"/>
        </w:rPr>
        <w:t xml:space="preserve"> Modulo para expresiones regulares</w:t>
      </w:r>
    </w:p>
    <w:p w14:paraId="3E336242" w14:textId="73C1B106" w:rsidR="009F67F8" w:rsidRDefault="009F67F8" w:rsidP="009F67F8">
      <w:pPr>
        <w:pStyle w:val="NormalWeb"/>
        <w:numPr>
          <w:ilvl w:val="1"/>
          <w:numId w:val="26"/>
        </w:numPr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matplotlib </w:t>
      </w:r>
      <w:r w:rsidRPr="009F67F8">
        <w:rPr>
          <w:rFonts w:asciiTheme="majorHAnsi" w:hAnsiTheme="majorHAnsi" w:cstheme="majorHAnsi"/>
          <w:sz w:val="28"/>
          <w:szCs w:val="28"/>
        </w:rPr>
        <w:sym w:font="Wingdings" w:char="F0E0"/>
      </w:r>
      <w:r>
        <w:rPr>
          <w:rFonts w:asciiTheme="majorHAnsi" w:hAnsiTheme="majorHAnsi" w:cstheme="majorHAnsi"/>
          <w:sz w:val="28"/>
          <w:szCs w:val="28"/>
        </w:rPr>
        <w:t xml:space="preserve"> Biblioteca para la generación de gráficos.</w:t>
      </w:r>
    </w:p>
    <w:p w14:paraId="56E31CA4" w14:textId="77777777" w:rsidR="009F67F8" w:rsidRDefault="009F67F8" w:rsidP="009F67F8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sz w:val="28"/>
          <w:szCs w:val="28"/>
        </w:rPr>
      </w:pPr>
    </w:p>
    <w:p w14:paraId="368652EF" w14:textId="20365E33" w:rsidR="00A93976" w:rsidRDefault="009F67F8" w:rsidP="003E604A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23C0BCA6" wp14:editId="6165FA0B">
            <wp:extent cx="2929255" cy="1628752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31" t="13082" r="74185" b="66165"/>
                    <a:stretch/>
                  </pic:blipFill>
                  <pic:spPr bwMode="auto">
                    <a:xfrm>
                      <a:off x="0" y="0"/>
                      <a:ext cx="2936274" cy="1632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89B13" w14:textId="308B808A" w:rsidR="009F67F8" w:rsidRPr="009F67F8" w:rsidRDefault="009F67F8" w:rsidP="003E604A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</w:rPr>
      </w:pPr>
      <w:r w:rsidRPr="009F67F8">
        <w:rPr>
          <w:rFonts w:asciiTheme="majorHAnsi" w:hAnsiTheme="majorHAnsi" w:cstheme="majorHAnsi"/>
        </w:rPr>
        <w:t>Imagen 1. Librerías</w:t>
      </w:r>
      <w:r>
        <w:rPr>
          <w:rFonts w:asciiTheme="majorHAnsi" w:hAnsiTheme="majorHAnsi" w:cstheme="majorHAnsi"/>
        </w:rPr>
        <w:t>, paquetes, módulos y kits de herramientas</w:t>
      </w:r>
      <w:r w:rsidRPr="009F67F8">
        <w:rPr>
          <w:rFonts w:asciiTheme="majorHAnsi" w:hAnsiTheme="majorHAnsi" w:cstheme="majorHAnsi"/>
        </w:rPr>
        <w:t xml:space="preserve"> del clasificador de correos spam.</w:t>
      </w:r>
    </w:p>
    <w:p w14:paraId="5E465635" w14:textId="77777777" w:rsidR="009F67F8" w:rsidRDefault="009F67F8" w:rsidP="003E604A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  <w:sz w:val="28"/>
          <w:szCs w:val="28"/>
        </w:rPr>
      </w:pPr>
    </w:p>
    <w:p w14:paraId="41FE2361" w14:textId="22642B53" w:rsidR="003E604A" w:rsidRPr="008D38DA" w:rsidRDefault="00383A6C" w:rsidP="003E604A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Declaración y definición de las funciones del clasificador de correo spam</w:t>
      </w:r>
    </w:p>
    <w:p w14:paraId="4DA020D2" w14:textId="5AB7AC62" w:rsidR="003E604A" w:rsidRDefault="00383A6C" w:rsidP="003E604A">
      <w:pPr>
        <w:pStyle w:val="NormalWeb"/>
        <w:numPr>
          <w:ilvl w:val="0"/>
          <w:numId w:val="26"/>
        </w:numPr>
        <w:shd w:val="clear" w:color="auto" w:fill="FFFFFF"/>
        <w:spacing w:before="120" w:after="12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Función de obtención de porcentajes de las clases.</w:t>
      </w:r>
    </w:p>
    <w:p w14:paraId="3D500E02" w14:textId="6D0BA408" w:rsidR="003E604A" w:rsidRDefault="009F67F8" w:rsidP="003E604A">
      <w:pPr>
        <w:pStyle w:val="NormalWeb"/>
        <w:shd w:val="clear" w:color="auto" w:fill="FFFFFF"/>
        <w:spacing w:before="120" w:after="120"/>
        <w:ind w:left="36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01324AFC" wp14:editId="33545471">
            <wp:extent cx="4820478" cy="9239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76" t="37863" r="59692" b="49785"/>
                    <a:stretch/>
                  </pic:blipFill>
                  <pic:spPr bwMode="auto">
                    <a:xfrm>
                      <a:off x="0" y="0"/>
                      <a:ext cx="4844081" cy="928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AD0C1" w14:textId="4910D1FE" w:rsidR="009F67F8" w:rsidRPr="009F67F8" w:rsidRDefault="009F67F8" w:rsidP="009F67F8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</w:rPr>
      </w:pPr>
      <w:r w:rsidRPr="009F67F8">
        <w:rPr>
          <w:rFonts w:asciiTheme="majorHAnsi" w:hAnsiTheme="majorHAnsi" w:cstheme="majorHAnsi"/>
        </w:rPr>
        <w:t xml:space="preserve">Imagen </w:t>
      </w:r>
      <w:r>
        <w:rPr>
          <w:rFonts w:asciiTheme="majorHAnsi" w:hAnsiTheme="majorHAnsi" w:cstheme="majorHAnsi"/>
        </w:rPr>
        <w:t>2</w:t>
      </w:r>
      <w:r w:rsidRPr="009F67F8">
        <w:rPr>
          <w:rFonts w:asciiTheme="majorHAnsi" w:hAnsiTheme="majorHAnsi" w:cstheme="majorHAnsi"/>
        </w:rPr>
        <w:t xml:space="preserve">. </w:t>
      </w:r>
      <w:r w:rsidR="00383A6C">
        <w:rPr>
          <w:rFonts w:asciiTheme="majorHAnsi" w:hAnsiTheme="majorHAnsi" w:cstheme="majorHAnsi"/>
        </w:rPr>
        <w:t>Definición de la función porcentajeClases</w:t>
      </w:r>
      <w:r w:rsidRPr="009F67F8">
        <w:rPr>
          <w:rFonts w:asciiTheme="majorHAnsi" w:hAnsiTheme="majorHAnsi" w:cstheme="majorHAnsi"/>
        </w:rPr>
        <w:t>.</w:t>
      </w:r>
    </w:p>
    <w:p w14:paraId="2D407F29" w14:textId="77777777" w:rsidR="00383A6C" w:rsidRDefault="00383A6C">
      <w:pPr>
        <w:spacing w:after="200"/>
        <w:rPr>
          <w:rFonts w:asciiTheme="majorHAnsi" w:eastAsia="Times New Roman" w:hAnsiTheme="majorHAnsi" w:cstheme="majorHAnsi"/>
          <w:bCs/>
          <w:color w:val="auto"/>
          <w:sz w:val="32"/>
          <w:szCs w:val="32"/>
          <w:lang w:val="es-MX" w:eastAsia="es-MX"/>
        </w:rPr>
      </w:pPr>
      <w:r>
        <w:rPr>
          <w:rFonts w:asciiTheme="majorHAnsi" w:hAnsiTheme="majorHAnsi" w:cstheme="majorHAnsi"/>
          <w:b w:val="0"/>
          <w:bCs/>
          <w:sz w:val="32"/>
          <w:szCs w:val="32"/>
        </w:rPr>
        <w:br w:type="page"/>
      </w:r>
    </w:p>
    <w:p w14:paraId="5EAA6163" w14:textId="5CC0E421" w:rsidR="00A93976" w:rsidRDefault="00383A6C" w:rsidP="00A93976">
      <w:pPr>
        <w:pStyle w:val="NormalWeb"/>
        <w:numPr>
          <w:ilvl w:val="0"/>
          <w:numId w:val="26"/>
        </w:numPr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Cargamos el Dataset de los datos de correos.</w:t>
      </w:r>
    </w:p>
    <w:p w14:paraId="49670C20" w14:textId="0E500A53" w:rsidR="00A93976" w:rsidRDefault="00383A6C" w:rsidP="00A9397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2FA8CF12" wp14:editId="27185DB9">
            <wp:extent cx="2676525" cy="61352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72" t="17455" r="72977" b="73147"/>
                    <a:stretch/>
                  </pic:blipFill>
                  <pic:spPr bwMode="auto">
                    <a:xfrm>
                      <a:off x="0" y="0"/>
                      <a:ext cx="2741770" cy="62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EBEDE" w14:textId="35996183" w:rsidR="00383A6C" w:rsidRPr="009F67F8" w:rsidRDefault="00383A6C" w:rsidP="00383A6C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</w:rPr>
      </w:pPr>
      <w:r w:rsidRPr="009F67F8">
        <w:rPr>
          <w:rFonts w:asciiTheme="majorHAnsi" w:hAnsiTheme="majorHAnsi" w:cstheme="majorHAnsi"/>
        </w:rPr>
        <w:t xml:space="preserve">Imagen </w:t>
      </w:r>
      <w:r>
        <w:rPr>
          <w:rFonts w:asciiTheme="majorHAnsi" w:hAnsiTheme="majorHAnsi" w:cstheme="majorHAnsi"/>
        </w:rPr>
        <w:t>3</w:t>
      </w:r>
      <w:r w:rsidRPr="009F67F8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>Importación de los datos contenidos en el Dataset “sms_spam.csv”.</w:t>
      </w:r>
    </w:p>
    <w:p w14:paraId="1A022D1F" w14:textId="77777777" w:rsidR="00A93976" w:rsidRDefault="00A93976" w:rsidP="00A93976">
      <w:pPr>
        <w:pStyle w:val="NormalWeb"/>
        <w:shd w:val="clear" w:color="auto" w:fill="FFFFFF"/>
        <w:spacing w:before="120" w:beforeAutospacing="0" w:after="120" w:afterAutospacing="0"/>
        <w:ind w:left="1440"/>
        <w:jc w:val="both"/>
        <w:rPr>
          <w:rFonts w:asciiTheme="majorHAnsi" w:hAnsiTheme="majorHAnsi" w:cstheme="majorHAnsi"/>
          <w:sz w:val="28"/>
          <w:szCs w:val="28"/>
        </w:rPr>
      </w:pPr>
    </w:p>
    <w:p w14:paraId="405DAEE8" w14:textId="5B95B438" w:rsidR="003B6054" w:rsidRDefault="00383A6C" w:rsidP="003B6054">
      <w:pPr>
        <w:pStyle w:val="NormalWeb"/>
        <w:numPr>
          <w:ilvl w:val="0"/>
          <w:numId w:val="26"/>
        </w:numPr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Imprimimos el número de registros y las características del Dataset para conocer los datos sobre los que se basa el programa para clasificar</w:t>
      </w:r>
      <w:r w:rsidR="003B6054">
        <w:rPr>
          <w:rFonts w:asciiTheme="majorHAnsi" w:hAnsiTheme="majorHAnsi" w:cstheme="majorHAnsi"/>
          <w:sz w:val="28"/>
          <w:szCs w:val="28"/>
        </w:rPr>
        <w:t>.</w:t>
      </w:r>
    </w:p>
    <w:p w14:paraId="08C949E6" w14:textId="583EA9AB" w:rsidR="00A93976" w:rsidRDefault="00383A6C" w:rsidP="00986364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4E03E848" wp14:editId="412E41A0">
            <wp:extent cx="4781550" cy="836202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71" t="28895" r="55980" b="58648"/>
                    <a:stretch/>
                  </pic:blipFill>
                  <pic:spPr bwMode="auto">
                    <a:xfrm>
                      <a:off x="0" y="0"/>
                      <a:ext cx="4851489" cy="848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FDF1B" w14:textId="63B8BB47" w:rsidR="00383A6C" w:rsidRPr="00383A6C" w:rsidRDefault="00383A6C" w:rsidP="00383A6C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</w:rPr>
      </w:pPr>
      <w:r w:rsidRPr="009F67F8">
        <w:rPr>
          <w:rFonts w:asciiTheme="majorHAnsi" w:hAnsiTheme="majorHAnsi" w:cstheme="majorHAnsi"/>
        </w:rPr>
        <w:t xml:space="preserve">Imagen </w:t>
      </w:r>
      <w:r>
        <w:rPr>
          <w:rFonts w:asciiTheme="majorHAnsi" w:hAnsiTheme="majorHAnsi" w:cstheme="majorHAnsi"/>
        </w:rPr>
        <w:t>4</w:t>
      </w:r>
      <w:r w:rsidRPr="009F67F8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>Impresión de los datos y características del Dataset.</w:t>
      </w:r>
    </w:p>
    <w:p w14:paraId="0F9CE73D" w14:textId="1BC7FD11" w:rsidR="00986364" w:rsidRDefault="00986364" w:rsidP="00A93976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120" w:afterAutospacing="0"/>
        <w:contextualSpacing/>
        <w:rPr>
          <w:rFonts w:asciiTheme="majorHAnsi" w:hAnsiTheme="majorHAnsi" w:cstheme="majorHAnsi"/>
          <w:b/>
          <w:bCs/>
          <w:sz w:val="32"/>
          <w:szCs w:val="32"/>
        </w:rPr>
      </w:pPr>
    </w:p>
    <w:p w14:paraId="6C0C1E02" w14:textId="18BB38AA" w:rsidR="00383A6C" w:rsidRDefault="00383A6C" w:rsidP="00383A6C">
      <w:pPr>
        <w:pStyle w:val="NormalWeb"/>
        <w:numPr>
          <w:ilvl w:val="0"/>
          <w:numId w:val="26"/>
        </w:numPr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 genera un balance de los datos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27E83507" w14:textId="7174E3A9" w:rsidR="00383A6C" w:rsidRDefault="00383A6C" w:rsidP="00383A6C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2C4EC26E" wp14:editId="452A9980">
            <wp:extent cx="4781550" cy="137324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70" t="43014" r="54689" b="35869"/>
                    <a:stretch/>
                  </pic:blipFill>
                  <pic:spPr bwMode="auto">
                    <a:xfrm>
                      <a:off x="0" y="0"/>
                      <a:ext cx="4845757" cy="139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72297" w14:textId="0C7FF812" w:rsidR="00383A6C" w:rsidRPr="00383A6C" w:rsidRDefault="00383A6C" w:rsidP="00383A6C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</w:rPr>
      </w:pPr>
      <w:r w:rsidRPr="009F67F8">
        <w:rPr>
          <w:rFonts w:asciiTheme="majorHAnsi" w:hAnsiTheme="majorHAnsi" w:cstheme="majorHAnsi"/>
        </w:rPr>
        <w:t xml:space="preserve">Imagen </w:t>
      </w:r>
      <w:r>
        <w:rPr>
          <w:rFonts w:asciiTheme="majorHAnsi" w:hAnsiTheme="majorHAnsi" w:cstheme="majorHAnsi"/>
        </w:rPr>
        <w:t>5</w:t>
      </w:r>
      <w:r w:rsidRPr="009F67F8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>Balance de los datos Target en el Dataset</w:t>
      </w:r>
      <w:r>
        <w:rPr>
          <w:rFonts w:asciiTheme="majorHAnsi" w:hAnsiTheme="majorHAnsi" w:cstheme="majorHAnsi"/>
        </w:rPr>
        <w:t>.</w:t>
      </w:r>
    </w:p>
    <w:p w14:paraId="62442A00" w14:textId="77777777" w:rsidR="00383A6C" w:rsidRDefault="00383A6C" w:rsidP="00A93976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120" w:afterAutospacing="0"/>
        <w:contextualSpacing/>
        <w:rPr>
          <w:rFonts w:asciiTheme="majorHAnsi" w:hAnsiTheme="majorHAnsi" w:cstheme="majorHAnsi"/>
          <w:b/>
          <w:bCs/>
          <w:sz w:val="32"/>
          <w:szCs w:val="32"/>
        </w:rPr>
      </w:pPr>
    </w:p>
    <w:p w14:paraId="0D7F024E" w14:textId="6DA25B26" w:rsidR="00383A6C" w:rsidRDefault="00585D95" w:rsidP="00383A6C">
      <w:pPr>
        <w:pStyle w:val="NormalWeb"/>
        <w:numPr>
          <w:ilvl w:val="0"/>
          <w:numId w:val="26"/>
        </w:numPr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 genera una limpieza en distintos puntos precisos del Dataset para tratarlo de manera correcta y poder aplicarle los métodos de clasificación. Para ello, hacemos:</w:t>
      </w:r>
    </w:p>
    <w:p w14:paraId="088FA822" w14:textId="3C4EE236" w:rsidR="00585D95" w:rsidRDefault="00585D95" w:rsidP="00585D95">
      <w:pPr>
        <w:pStyle w:val="NormalWeb"/>
        <w:numPr>
          <w:ilvl w:val="0"/>
          <w:numId w:val="34"/>
        </w:numPr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Convertimos los mensajes a minúsculas.</w:t>
      </w:r>
    </w:p>
    <w:p w14:paraId="39490311" w14:textId="7FDC1496" w:rsidR="00585D95" w:rsidRDefault="00585D95" w:rsidP="00585D95">
      <w:pPr>
        <w:pStyle w:val="NormalWeb"/>
        <w:numPr>
          <w:ilvl w:val="0"/>
          <w:numId w:val="34"/>
        </w:numPr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 quitan los signos de puntuación.</w:t>
      </w:r>
    </w:p>
    <w:p w14:paraId="47BDDDC0" w14:textId="77777777" w:rsidR="00585D95" w:rsidRDefault="00585D95" w:rsidP="00585D95">
      <w:pPr>
        <w:pStyle w:val="NormalWeb"/>
        <w:numPr>
          <w:ilvl w:val="0"/>
          <w:numId w:val="34"/>
        </w:numPr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 eliminan los números.</w:t>
      </w:r>
    </w:p>
    <w:p w14:paraId="28947494" w14:textId="77777777" w:rsidR="00585D95" w:rsidRDefault="00585D95" w:rsidP="00585D95">
      <w:pPr>
        <w:pStyle w:val="NormalWeb"/>
        <w:numPr>
          <w:ilvl w:val="0"/>
          <w:numId w:val="34"/>
        </w:numPr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 hace la tokenización.</w:t>
      </w:r>
    </w:p>
    <w:p w14:paraId="390EBF98" w14:textId="662BA16D" w:rsidR="00585D95" w:rsidRDefault="00585D95" w:rsidP="00585D95">
      <w:pPr>
        <w:pStyle w:val="NormalWeb"/>
        <w:numPr>
          <w:ilvl w:val="0"/>
          <w:numId w:val="34"/>
        </w:numPr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Generamos la lista de “</w:t>
      </w:r>
      <w:r w:rsidRPr="00585D95">
        <w:rPr>
          <w:rFonts w:asciiTheme="majorHAnsi" w:hAnsiTheme="majorHAnsi" w:cstheme="majorHAnsi"/>
          <w:i/>
          <w:iCs/>
          <w:sz w:val="28"/>
          <w:szCs w:val="28"/>
        </w:rPr>
        <w:t>stopwords</w:t>
      </w:r>
      <w:r>
        <w:rPr>
          <w:rFonts w:asciiTheme="majorHAnsi" w:hAnsiTheme="majorHAnsi" w:cstheme="majorHAnsi"/>
          <w:sz w:val="28"/>
          <w:szCs w:val="28"/>
        </w:rPr>
        <w:t>” en inglés.</w:t>
      </w:r>
    </w:p>
    <w:p w14:paraId="32DCB534" w14:textId="55D6A6D5" w:rsidR="00585D95" w:rsidRDefault="00585D95" w:rsidP="00585D95">
      <w:pPr>
        <w:pStyle w:val="NormalWeb"/>
        <w:numPr>
          <w:ilvl w:val="0"/>
          <w:numId w:val="34"/>
        </w:numPr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Obtenemos una lista de palabras en un </w:t>
      </w:r>
      <w:r w:rsidRPr="00585D95">
        <w:rPr>
          <w:rFonts w:asciiTheme="majorHAnsi" w:hAnsiTheme="majorHAnsi" w:cstheme="majorHAnsi"/>
          <w:i/>
          <w:iCs/>
          <w:sz w:val="28"/>
          <w:szCs w:val="28"/>
        </w:rPr>
        <w:t>string</w:t>
      </w:r>
      <w:r>
        <w:rPr>
          <w:rFonts w:asciiTheme="majorHAnsi" w:hAnsiTheme="majorHAnsi" w:cstheme="majorHAnsi"/>
          <w:sz w:val="28"/>
          <w:szCs w:val="28"/>
        </w:rPr>
        <w:t xml:space="preserve"> separado por espacios.</w:t>
      </w:r>
    </w:p>
    <w:p w14:paraId="5C881EB6" w14:textId="773D4002" w:rsidR="00383A6C" w:rsidRDefault="00585D95" w:rsidP="00383A6C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CD9061" wp14:editId="570B278E">
            <wp:extent cx="5849065" cy="29337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76" t="16917" r="47766" b="40118"/>
                    <a:stretch/>
                  </pic:blipFill>
                  <pic:spPr bwMode="auto">
                    <a:xfrm>
                      <a:off x="0" y="0"/>
                      <a:ext cx="5877280" cy="2947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F04AE" w14:textId="06168325" w:rsidR="00383A6C" w:rsidRDefault="00383A6C" w:rsidP="00383A6C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</w:rPr>
      </w:pPr>
      <w:r w:rsidRPr="009F67F8">
        <w:rPr>
          <w:rFonts w:asciiTheme="majorHAnsi" w:hAnsiTheme="majorHAnsi" w:cstheme="majorHAnsi"/>
        </w:rPr>
        <w:t xml:space="preserve">Imagen </w:t>
      </w:r>
      <w:r w:rsidR="00585D95">
        <w:rPr>
          <w:rFonts w:asciiTheme="majorHAnsi" w:hAnsiTheme="majorHAnsi" w:cstheme="majorHAnsi"/>
        </w:rPr>
        <w:t>6. Limpieza y trato de los datos</w:t>
      </w:r>
      <w:r>
        <w:rPr>
          <w:rFonts w:asciiTheme="majorHAnsi" w:hAnsiTheme="majorHAnsi" w:cstheme="majorHAnsi"/>
        </w:rPr>
        <w:t>.</w:t>
      </w:r>
    </w:p>
    <w:p w14:paraId="28B1C6B5" w14:textId="77777777" w:rsidR="00585D95" w:rsidRPr="00383A6C" w:rsidRDefault="00585D95" w:rsidP="00383A6C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</w:rPr>
      </w:pPr>
    </w:p>
    <w:p w14:paraId="6434D649" w14:textId="71312B2D" w:rsidR="00585D95" w:rsidRDefault="00585D95" w:rsidP="00585D95">
      <w:pPr>
        <w:pStyle w:val="NormalWeb"/>
        <w:numPr>
          <w:ilvl w:val="0"/>
          <w:numId w:val="26"/>
        </w:numPr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 verifica con una impresión de los datos ya tratados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5A0DACC6" w14:textId="14695C56" w:rsidR="00585D95" w:rsidRDefault="00585D95" w:rsidP="00585D95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29080BC9" wp14:editId="5501BC21">
            <wp:extent cx="5848985" cy="342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76" t="61138" r="47766" b="33840"/>
                    <a:stretch/>
                  </pic:blipFill>
                  <pic:spPr bwMode="auto">
                    <a:xfrm>
                      <a:off x="0" y="0"/>
                      <a:ext cx="5877280" cy="344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A043D" w14:textId="06524D5F" w:rsidR="00585D95" w:rsidRPr="00383A6C" w:rsidRDefault="00585D95" w:rsidP="00585D95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</w:rPr>
      </w:pPr>
      <w:r w:rsidRPr="009F67F8">
        <w:rPr>
          <w:rFonts w:asciiTheme="majorHAnsi" w:hAnsiTheme="majorHAnsi" w:cstheme="majorHAnsi"/>
        </w:rPr>
        <w:t xml:space="preserve">Imagen </w:t>
      </w:r>
      <w:r>
        <w:rPr>
          <w:rFonts w:asciiTheme="majorHAnsi" w:hAnsiTheme="majorHAnsi" w:cstheme="majorHAnsi"/>
        </w:rPr>
        <w:t>7</w:t>
      </w:r>
      <w:r w:rsidRPr="009F67F8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Impresión de los datos</w:t>
      </w:r>
      <w:r>
        <w:rPr>
          <w:rFonts w:asciiTheme="majorHAnsi" w:hAnsiTheme="majorHAnsi" w:cstheme="majorHAnsi"/>
        </w:rPr>
        <w:t>.</w:t>
      </w:r>
    </w:p>
    <w:p w14:paraId="73662EBD" w14:textId="4AEB35BC" w:rsidR="00383A6C" w:rsidRDefault="00383A6C" w:rsidP="00383A6C">
      <w:pPr>
        <w:spacing w:after="200"/>
        <w:rPr>
          <w:rFonts w:asciiTheme="majorHAnsi" w:hAnsiTheme="majorHAnsi" w:cstheme="majorHAnsi"/>
          <w:b w:val="0"/>
          <w:bCs/>
          <w:sz w:val="32"/>
          <w:szCs w:val="32"/>
        </w:rPr>
      </w:pPr>
    </w:p>
    <w:p w14:paraId="169919A3" w14:textId="3A94EC51" w:rsidR="00585D95" w:rsidRDefault="00585D95" w:rsidP="00585D95">
      <w:pPr>
        <w:pStyle w:val="NormalWeb"/>
        <w:numPr>
          <w:ilvl w:val="0"/>
          <w:numId w:val="26"/>
        </w:numPr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 realiza una monitorización de los datos ploteando las gráficas de los datos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0A7933D2" w14:textId="77777777" w:rsidR="00585D95" w:rsidRDefault="00585D95" w:rsidP="00585D95">
      <w:pPr>
        <w:pStyle w:val="NormalWeb"/>
        <w:shd w:val="clear" w:color="auto" w:fill="FFFFFF"/>
        <w:spacing w:before="120" w:beforeAutospacing="0" w:after="120" w:afterAutospacing="0"/>
        <w:ind w:left="-851" w:right="-979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4AD20A94" wp14:editId="5CA81F96">
            <wp:extent cx="7429500" cy="118445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76" t="68534" r="21155" b="10263"/>
                    <a:stretch/>
                  </pic:blipFill>
                  <pic:spPr bwMode="auto">
                    <a:xfrm>
                      <a:off x="0" y="0"/>
                      <a:ext cx="7628055" cy="1216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5BC34" w14:textId="37EC23DF" w:rsidR="00585D95" w:rsidRPr="00383A6C" w:rsidRDefault="00585D95" w:rsidP="00585D95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</w:rPr>
      </w:pPr>
      <w:r w:rsidRPr="009F67F8">
        <w:rPr>
          <w:rFonts w:asciiTheme="majorHAnsi" w:hAnsiTheme="majorHAnsi" w:cstheme="majorHAnsi"/>
        </w:rPr>
        <w:t xml:space="preserve">Imagen </w:t>
      </w:r>
      <w:r>
        <w:rPr>
          <w:rFonts w:asciiTheme="majorHAnsi" w:hAnsiTheme="majorHAnsi" w:cstheme="majorHAnsi"/>
        </w:rPr>
        <w:t>8</w:t>
      </w:r>
      <w:r w:rsidRPr="009F67F8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Monitoreo de las pruebas</w:t>
      </w:r>
      <w:r>
        <w:rPr>
          <w:rFonts w:asciiTheme="majorHAnsi" w:hAnsiTheme="majorHAnsi" w:cstheme="majorHAnsi"/>
        </w:rPr>
        <w:t>.</w:t>
      </w:r>
    </w:p>
    <w:p w14:paraId="3C795AB1" w14:textId="77777777" w:rsidR="00585D95" w:rsidRDefault="00585D95" w:rsidP="00383A6C">
      <w:pPr>
        <w:spacing w:after="200"/>
        <w:rPr>
          <w:rFonts w:asciiTheme="majorHAnsi" w:hAnsiTheme="majorHAnsi" w:cstheme="majorHAnsi"/>
          <w:b w:val="0"/>
          <w:bCs/>
          <w:sz w:val="32"/>
          <w:szCs w:val="32"/>
        </w:rPr>
      </w:pPr>
    </w:p>
    <w:p w14:paraId="6038A486" w14:textId="09C7E16B" w:rsidR="00585D95" w:rsidRDefault="00585D95" w:rsidP="00585D95">
      <w:pPr>
        <w:pStyle w:val="NormalWeb"/>
        <w:numPr>
          <w:ilvl w:val="0"/>
          <w:numId w:val="26"/>
        </w:numPr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Visualizamos los datos “importantes” y los “spam”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780C9758" w14:textId="46E02AC9" w:rsidR="00585D95" w:rsidRDefault="00585D95" w:rsidP="00585D95">
      <w:pPr>
        <w:pStyle w:val="NormalWeb"/>
        <w:shd w:val="clear" w:color="auto" w:fill="FFFFFF"/>
        <w:spacing w:before="120" w:beforeAutospacing="0" w:after="120" w:afterAutospacing="0"/>
        <w:ind w:left="-851" w:right="-979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20D63278" wp14:editId="4C1A9169">
            <wp:extent cx="4676624" cy="8382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25" t="14232" r="57330" b="73415"/>
                    <a:stretch/>
                  </pic:blipFill>
                  <pic:spPr bwMode="auto">
                    <a:xfrm>
                      <a:off x="0" y="0"/>
                      <a:ext cx="4710310" cy="844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7160A" w14:textId="4E4740F6" w:rsidR="00585D95" w:rsidRPr="00383A6C" w:rsidRDefault="00585D95" w:rsidP="00585D95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</w:rPr>
      </w:pPr>
      <w:r w:rsidRPr="009F67F8">
        <w:rPr>
          <w:rFonts w:asciiTheme="majorHAnsi" w:hAnsiTheme="majorHAnsi" w:cstheme="majorHAnsi"/>
        </w:rPr>
        <w:t xml:space="preserve">Imagen </w:t>
      </w:r>
      <w:r>
        <w:rPr>
          <w:rFonts w:asciiTheme="majorHAnsi" w:hAnsiTheme="majorHAnsi" w:cstheme="majorHAnsi"/>
        </w:rPr>
        <w:t>9</w:t>
      </w:r>
      <w:r w:rsidRPr="009F67F8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Impresión de los distintos datos</w:t>
      </w:r>
      <w:r>
        <w:rPr>
          <w:rFonts w:asciiTheme="majorHAnsi" w:hAnsiTheme="majorHAnsi" w:cstheme="majorHAnsi"/>
        </w:rPr>
        <w:t>.</w:t>
      </w:r>
    </w:p>
    <w:p w14:paraId="0A1845C1" w14:textId="77777777" w:rsidR="00585D95" w:rsidRDefault="00585D95" w:rsidP="00383A6C">
      <w:pPr>
        <w:spacing w:after="200"/>
        <w:rPr>
          <w:rFonts w:asciiTheme="majorHAnsi" w:hAnsiTheme="majorHAnsi" w:cstheme="majorHAnsi"/>
          <w:b w:val="0"/>
          <w:bCs/>
          <w:sz w:val="32"/>
          <w:szCs w:val="32"/>
        </w:rPr>
      </w:pPr>
    </w:p>
    <w:p w14:paraId="257127D3" w14:textId="306FA758" w:rsidR="00585D95" w:rsidRDefault="00585D95" w:rsidP="00585D95">
      <w:pPr>
        <w:pStyle w:val="NormalWeb"/>
        <w:numPr>
          <w:ilvl w:val="0"/>
          <w:numId w:val="26"/>
        </w:numPr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Creación del espacio vectorial</w:t>
      </w:r>
      <w:r w:rsidR="00353572">
        <w:rPr>
          <w:rFonts w:asciiTheme="majorHAnsi" w:hAnsiTheme="majorHAnsi" w:cstheme="majorHAnsi"/>
          <w:sz w:val="28"/>
          <w:szCs w:val="28"/>
        </w:rPr>
        <w:t xml:space="preserve"> (bolsa de palabras) las que definirán cuanto usaremos del </w:t>
      </w:r>
      <w:proofErr w:type="spellStart"/>
      <w:r w:rsidR="00353572">
        <w:rPr>
          <w:rFonts w:asciiTheme="majorHAnsi" w:hAnsiTheme="majorHAnsi" w:cstheme="majorHAnsi"/>
          <w:sz w:val="28"/>
          <w:szCs w:val="28"/>
        </w:rPr>
        <w:t>dataset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01119F26" w14:textId="70AFD0DD" w:rsidR="00585D95" w:rsidRDefault="00585D95" w:rsidP="00585D95">
      <w:pPr>
        <w:pStyle w:val="NormalWeb"/>
        <w:shd w:val="clear" w:color="auto" w:fill="FFFFFF"/>
        <w:spacing w:before="120" w:beforeAutospacing="0" w:after="120" w:afterAutospacing="0"/>
        <w:ind w:left="-851" w:right="-979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23ECA4F9" wp14:editId="042B20AB">
            <wp:extent cx="7143750" cy="772160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25" t="28832" r="23060" b="57129"/>
                    <a:stretch/>
                  </pic:blipFill>
                  <pic:spPr bwMode="auto">
                    <a:xfrm>
                      <a:off x="0" y="0"/>
                      <a:ext cx="7328385" cy="79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331F3" w14:textId="31C49D8C" w:rsidR="00585D95" w:rsidRPr="00383A6C" w:rsidRDefault="00585D95" w:rsidP="00585D95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</w:rPr>
      </w:pPr>
      <w:r w:rsidRPr="009F67F8">
        <w:rPr>
          <w:rFonts w:asciiTheme="majorHAnsi" w:hAnsiTheme="majorHAnsi" w:cstheme="majorHAnsi"/>
        </w:rPr>
        <w:t xml:space="preserve">Imagen </w:t>
      </w:r>
      <w:r>
        <w:rPr>
          <w:rFonts w:asciiTheme="majorHAnsi" w:hAnsiTheme="majorHAnsi" w:cstheme="majorHAnsi"/>
        </w:rPr>
        <w:t>10</w:t>
      </w:r>
      <w:r w:rsidRPr="009F67F8">
        <w:rPr>
          <w:rFonts w:asciiTheme="majorHAnsi" w:hAnsiTheme="majorHAnsi" w:cstheme="majorHAnsi"/>
        </w:rPr>
        <w:t>.</w:t>
      </w:r>
      <w:r w:rsidR="00353572">
        <w:rPr>
          <w:rFonts w:asciiTheme="majorHAnsi" w:hAnsiTheme="majorHAnsi" w:cstheme="majorHAnsi"/>
        </w:rPr>
        <w:t xml:space="preserve"> Creación del espacio vectorial</w:t>
      </w:r>
      <w:r>
        <w:rPr>
          <w:rFonts w:asciiTheme="majorHAnsi" w:hAnsiTheme="majorHAnsi" w:cstheme="majorHAnsi"/>
        </w:rPr>
        <w:t>.</w:t>
      </w:r>
    </w:p>
    <w:p w14:paraId="7476871B" w14:textId="28646E93" w:rsidR="00383A6C" w:rsidRDefault="00383A6C" w:rsidP="00383A6C">
      <w:pPr>
        <w:spacing w:after="200"/>
        <w:rPr>
          <w:rFonts w:asciiTheme="majorHAnsi" w:hAnsiTheme="majorHAnsi" w:cstheme="majorHAnsi"/>
          <w:b w:val="0"/>
          <w:bCs/>
          <w:sz w:val="32"/>
          <w:szCs w:val="32"/>
        </w:rPr>
      </w:pPr>
    </w:p>
    <w:p w14:paraId="0D1F31EA" w14:textId="6020935E" w:rsidR="00353572" w:rsidRDefault="00353572" w:rsidP="00353572">
      <w:pPr>
        <w:pStyle w:val="NormalWeb"/>
        <w:numPr>
          <w:ilvl w:val="0"/>
          <w:numId w:val="26"/>
        </w:numPr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Definimos el tamaño de palabras referido a cuantas veces aparecerán las palabras repetidas.</w:t>
      </w:r>
    </w:p>
    <w:p w14:paraId="00CA8832" w14:textId="77777777" w:rsidR="00353572" w:rsidRDefault="00353572" w:rsidP="00353572">
      <w:pPr>
        <w:pStyle w:val="NormalWeb"/>
        <w:shd w:val="clear" w:color="auto" w:fill="FFFFFF"/>
        <w:spacing w:before="120" w:beforeAutospacing="0" w:after="120" w:afterAutospacing="0"/>
        <w:ind w:left="-851" w:right="-979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0FB208CC" wp14:editId="3D494D1F">
            <wp:extent cx="7251065" cy="1419225"/>
            <wp:effectExtent l="0" t="0" r="698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25" t="45112" r="27733" b="31093"/>
                    <a:stretch/>
                  </pic:blipFill>
                  <pic:spPr bwMode="auto">
                    <a:xfrm>
                      <a:off x="0" y="0"/>
                      <a:ext cx="7460524" cy="1460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7A3C1" w14:textId="04ECB5FD" w:rsidR="00353572" w:rsidRPr="00383A6C" w:rsidRDefault="00353572" w:rsidP="00353572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</w:rPr>
      </w:pPr>
      <w:r w:rsidRPr="009F67F8">
        <w:rPr>
          <w:rFonts w:asciiTheme="majorHAnsi" w:hAnsiTheme="majorHAnsi" w:cstheme="majorHAnsi"/>
        </w:rPr>
        <w:t xml:space="preserve">Imagen </w:t>
      </w:r>
      <w:r>
        <w:rPr>
          <w:rFonts w:asciiTheme="majorHAnsi" w:hAnsiTheme="majorHAnsi" w:cstheme="majorHAnsi"/>
        </w:rPr>
        <w:t>1</w:t>
      </w:r>
      <w:r>
        <w:rPr>
          <w:rFonts w:asciiTheme="majorHAnsi" w:hAnsiTheme="majorHAnsi" w:cstheme="majorHAnsi"/>
        </w:rPr>
        <w:t>1</w:t>
      </w:r>
      <w:r w:rsidRPr="009F67F8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Definimos el tamaño del espacio</w:t>
      </w:r>
      <w:r>
        <w:rPr>
          <w:rFonts w:asciiTheme="majorHAnsi" w:hAnsiTheme="majorHAnsi" w:cstheme="majorHAnsi"/>
        </w:rPr>
        <w:t>.</w:t>
      </w:r>
    </w:p>
    <w:p w14:paraId="2FF2B53A" w14:textId="76D33D22" w:rsidR="00353572" w:rsidRDefault="00353572" w:rsidP="00383A6C">
      <w:pPr>
        <w:spacing w:after="200"/>
        <w:rPr>
          <w:rFonts w:asciiTheme="majorHAnsi" w:hAnsiTheme="majorHAnsi" w:cstheme="majorHAnsi"/>
          <w:b w:val="0"/>
          <w:bCs/>
          <w:sz w:val="32"/>
          <w:szCs w:val="32"/>
        </w:rPr>
      </w:pPr>
    </w:p>
    <w:p w14:paraId="60C19202" w14:textId="3A52BFCF" w:rsidR="00353572" w:rsidRDefault="00353572" w:rsidP="00353572">
      <w:pPr>
        <w:pStyle w:val="NormalWeb"/>
        <w:numPr>
          <w:ilvl w:val="0"/>
          <w:numId w:val="26"/>
        </w:numPr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Realización del set de entrenamiento y de prueba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7D0B36A2" w14:textId="6D659544" w:rsidR="00353572" w:rsidRDefault="00353572" w:rsidP="00353572">
      <w:pPr>
        <w:pStyle w:val="NormalWeb"/>
        <w:shd w:val="clear" w:color="auto" w:fill="FFFFFF"/>
        <w:spacing w:before="120" w:beforeAutospacing="0" w:after="120" w:afterAutospacing="0"/>
        <w:ind w:left="-851" w:right="-979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6D1C477D" wp14:editId="5C3AD084">
            <wp:extent cx="6918103" cy="143827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75" t="14232" r="23610" b="58915"/>
                    <a:stretch/>
                  </pic:blipFill>
                  <pic:spPr bwMode="auto">
                    <a:xfrm>
                      <a:off x="0" y="0"/>
                      <a:ext cx="6941680" cy="1443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BD1E0" w14:textId="569E7C3C" w:rsidR="00353572" w:rsidRPr="00383A6C" w:rsidRDefault="00353572" w:rsidP="00353572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</w:rPr>
      </w:pPr>
      <w:r w:rsidRPr="009F67F8">
        <w:rPr>
          <w:rFonts w:asciiTheme="majorHAnsi" w:hAnsiTheme="majorHAnsi" w:cstheme="majorHAnsi"/>
        </w:rPr>
        <w:t xml:space="preserve">Imagen </w:t>
      </w:r>
      <w:r>
        <w:rPr>
          <w:rFonts w:asciiTheme="majorHAnsi" w:hAnsiTheme="majorHAnsi" w:cstheme="majorHAnsi"/>
        </w:rPr>
        <w:t>1</w:t>
      </w:r>
      <w:r>
        <w:rPr>
          <w:rFonts w:asciiTheme="majorHAnsi" w:hAnsiTheme="majorHAnsi" w:cstheme="majorHAnsi"/>
        </w:rPr>
        <w:t>2</w:t>
      </w:r>
      <w:r w:rsidRPr="009F67F8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Impresión del porcentaje de precisión para pruebas y entrenamiento</w:t>
      </w:r>
      <w:r>
        <w:rPr>
          <w:rFonts w:asciiTheme="majorHAnsi" w:hAnsiTheme="majorHAnsi" w:cstheme="majorHAnsi"/>
        </w:rPr>
        <w:t>.</w:t>
      </w:r>
    </w:p>
    <w:p w14:paraId="20DD3185" w14:textId="77777777" w:rsidR="00353572" w:rsidRDefault="00353572" w:rsidP="00383A6C">
      <w:pPr>
        <w:spacing w:after="200"/>
        <w:rPr>
          <w:rFonts w:asciiTheme="majorHAnsi" w:hAnsiTheme="majorHAnsi" w:cstheme="majorHAnsi"/>
          <w:b w:val="0"/>
          <w:bCs/>
          <w:sz w:val="32"/>
          <w:szCs w:val="32"/>
        </w:rPr>
      </w:pPr>
    </w:p>
    <w:p w14:paraId="39EF8926" w14:textId="58C13ADA" w:rsidR="00353572" w:rsidRDefault="00353572" w:rsidP="00353572">
      <w:pPr>
        <w:pStyle w:val="NormalWeb"/>
        <w:numPr>
          <w:ilvl w:val="0"/>
          <w:numId w:val="26"/>
        </w:numPr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Realización del modelo de bayes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356D55BD" w14:textId="77777777" w:rsidR="00353572" w:rsidRDefault="00353572" w:rsidP="00353572">
      <w:pPr>
        <w:pStyle w:val="NormalWeb"/>
        <w:shd w:val="clear" w:color="auto" w:fill="FFFFFF"/>
        <w:spacing w:before="120" w:beforeAutospacing="0" w:after="120" w:afterAutospacing="0"/>
        <w:ind w:left="-851" w:right="-979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2C01CFFE" wp14:editId="333E494F">
            <wp:extent cx="6543675" cy="647065"/>
            <wp:effectExtent l="0" t="0" r="9525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75" t="42879" r="27375" b="45011"/>
                    <a:stretch/>
                  </pic:blipFill>
                  <pic:spPr bwMode="auto">
                    <a:xfrm>
                      <a:off x="0" y="0"/>
                      <a:ext cx="6581760" cy="650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F12D2" w14:textId="0AE781DD" w:rsidR="00353572" w:rsidRPr="00383A6C" w:rsidRDefault="00353572" w:rsidP="00353572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</w:rPr>
      </w:pPr>
      <w:r w:rsidRPr="009F67F8">
        <w:rPr>
          <w:rFonts w:asciiTheme="majorHAnsi" w:hAnsiTheme="majorHAnsi" w:cstheme="majorHAnsi"/>
        </w:rPr>
        <w:t xml:space="preserve">Imagen </w:t>
      </w:r>
      <w:r>
        <w:rPr>
          <w:rFonts w:asciiTheme="majorHAnsi" w:hAnsiTheme="majorHAnsi" w:cstheme="majorHAnsi"/>
        </w:rPr>
        <w:t>1</w:t>
      </w:r>
      <w:r>
        <w:rPr>
          <w:rFonts w:asciiTheme="majorHAnsi" w:hAnsiTheme="majorHAnsi" w:cstheme="majorHAnsi"/>
        </w:rPr>
        <w:t>3</w:t>
      </w:r>
      <w:r w:rsidRPr="009F67F8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Realizamos el modelo de Naive Bayes</w:t>
      </w:r>
      <w:r>
        <w:rPr>
          <w:rFonts w:asciiTheme="majorHAnsi" w:hAnsiTheme="majorHAnsi" w:cstheme="majorHAnsi"/>
        </w:rPr>
        <w:t>.</w:t>
      </w:r>
    </w:p>
    <w:p w14:paraId="1F917027" w14:textId="6AAD5014" w:rsidR="00383A6C" w:rsidRDefault="00383A6C" w:rsidP="00383A6C">
      <w:pPr>
        <w:spacing w:after="200"/>
        <w:rPr>
          <w:rFonts w:asciiTheme="majorHAnsi" w:hAnsiTheme="majorHAnsi" w:cstheme="majorHAnsi"/>
          <w:b w:val="0"/>
          <w:bCs/>
          <w:sz w:val="32"/>
          <w:szCs w:val="32"/>
        </w:rPr>
      </w:pPr>
    </w:p>
    <w:p w14:paraId="15E60CEC" w14:textId="358A84AA" w:rsidR="00353572" w:rsidRDefault="00353572" w:rsidP="00383A6C">
      <w:pPr>
        <w:spacing w:after="200"/>
        <w:rPr>
          <w:rFonts w:asciiTheme="majorHAnsi" w:hAnsiTheme="majorHAnsi" w:cstheme="majorHAnsi"/>
          <w:b w:val="0"/>
          <w:bCs/>
          <w:sz w:val="32"/>
          <w:szCs w:val="32"/>
        </w:rPr>
      </w:pPr>
    </w:p>
    <w:p w14:paraId="6F86A20C" w14:textId="74E2604D" w:rsidR="00353572" w:rsidRDefault="00353572" w:rsidP="00353572">
      <w:pPr>
        <w:pStyle w:val="NormalWeb"/>
        <w:numPr>
          <w:ilvl w:val="0"/>
          <w:numId w:val="26"/>
        </w:numPr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Evaluación del modelo ajustando la precisión del mismo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1B039D20" w14:textId="77777777" w:rsidR="00353572" w:rsidRDefault="00353572" w:rsidP="00353572">
      <w:pPr>
        <w:pStyle w:val="NormalWeb"/>
        <w:shd w:val="clear" w:color="auto" w:fill="FFFFFF"/>
        <w:spacing w:before="120" w:beforeAutospacing="0" w:after="120" w:afterAutospacing="0"/>
        <w:ind w:left="-851" w:right="-979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0C756596" wp14:editId="116E2932">
            <wp:extent cx="5895975" cy="12858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75" t="56605" r="39705" b="21469"/>
                    <a:stretch/>
                  </pic:blipFill>
                  <pic:spPr bwMode="auto">
                    <a:xfrm>
                      <a:off x="0" y="0"/>
                      <a:ext cx="5936493" cy="1294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F845A" w14:textId="775C343E" w:rsidR="00353572" w:rsidRPr="00383A6C" w:rsidRDefault="00353572" w:rsidP="00353572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</w:rPr>
      </w:pPr>
      <w:r w:rsidRPr="009F67F8">
        <w:rPr>
          <w:rFonts w:asciiTheme="majorHAnsi" w:hAnsiTheme="majorHAnsi" w:cstheme="majorHAnsi"/>
        </w:rPr>
        <w:t xml:space="preserve">Imagen </w:t>
      </w:r>
      <w:r>
        <w:rPr>
          <w:rFonts w:asciiTheme="majorHAnsi" w:hAnsiTheme="majorHAnsi" w:cstheme="majorHAnsi"/>
        </w:rPr>
        <w:t>1</w:t>
      </w:r>
      <w:r>
        <w:rPr>
          <w:rFonts w:asciiTheme="majorHAnsi" w:hAnsiTheme="majorHAnsi" w:cstheme="majorHAnsi"/>
        </w:rPr>
        <w:t>4</w:t>
      </w:r>
      <w:r w:rsidRPr="009F67F8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Aplicación de la evaluación</w:t>
      </w:r>
      <w:r>
        <w:rPr>
          <w:rFonts w:asciiTheme="majorHAnsi" w:hAnsiTheme="majorHAnsi" w:cstheme="majorHAnsi"/>
        </w:rPr>
        <w:t>.</w:t>
      </w:r>
    </w:p>
    <w:p w14:paraId="1E1039D0" w14:textId="77777777" w:rsidR="00353572" w:rsidRDefault="00353572" w:rsidP="00383A6C">
      <w:pPr>
        <w:spacing w:after="200"/>
        <w:rPr>
          <w:rFonts w:asciiTheme="majorHAnsi" w:hAnsiTheme="majorHAnsi" w:cstheme="majorHAnsi"/>
          <w:b w:val="0"/>
          <w:bCs/>
          <w:sz w:val="32"/>
          <w:szCs w:val="32"/>
        </w:rPr>
      </w:pPr>
    </w:p>
    <w:p w14:paraId="02E26CE9" w14:textId="05A6D202" w:rsidR="00353572" w:rsidRDefault="00353572" w:rsidP="00353572">
      <w:pPr>
        <w:pStyle w:val="NormalWeb"/>
        <w:numPr>
          <w:ilvl w:val="0"/>
          <w:numId w:val="26"/>
        </w:numPr>
        <w:shd w:val="clear" w:color="auto" w:fill="FFFFFF"/>
        <w:spacing w:before="120" w:beforeAutospacing="0" w:after="120" w:afterAutospacing="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Matriz de confusión y reporte final de la clasificación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4378DD0B" w14:textId="77777777" w:rsidR="00353572" w:rsidRDefault="00353572" w:rsidP="00353572">
      <w:pPr>
        <w:pStyle w:val="NormalWeb"/>
        <w:shd w:val="clear" w:color="auto" w:fill="FFFFFF"/>
        <w:spacing w:before="120" w:beforeAutospacing="0" w:after="120" w:afterAutospacing="0"/>
        <w:ind w:left="-851" w:right="-979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2D9BEAF4" wp14:editId="5A2560A0">
            <wp:extent cx="6143625" cy="704823"/>
            <wp:effectExtent l="0" t="0" r="0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76" t="80006" r="37190" b="7947"/>
                    <a:stretch/>
                  </pic:blipFill>
                  <pic:spPr bwMode="auto">
                    <a:xfrm>
                      <a:off x="0" y="0"/>
                      <a:ext cx="6200538" cy="711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4C3E5" w14:textId="1C5CB6F7" w:rsidR="00353572" w:rsidRPr="00383A6C" w:rsidRDefault="00353572" w:rsidP="00353572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</w:rPr>
      </w:pPr>
      <w:r w:rsidRPr="009F67F8">
        <w:rPr>
          <w:rFonts w:asciiTheme="majorHAnsi" w:hAnsiTheme="majorHAnsi" w:cstheme="majorHAnsi"/>
        </w:rPr>
        <w:t xml:space="preserve">Imagen </w:t>
      </w:r>
      <w:r>
        <w:rPr>
          <w:rFonts w:asciiTheme="majorHAnsi" w:hAnsiTheme="majorHAnsi" w:cstheme="majorHAnsi"/>
        </w:rPr>
        <w:t>1</w:t>
      </w:r>
      <w:r>
        <w:rPr>
          <w:rFonts w:asciiTheme="majorHAnsi" w:hAnsiTheme="majorHAnsi" w:cstheme="majorHAnsi"/>
        </w:rPr>
        <w:t>5</w:t>
      </w:r>
      <w:r w:rsidRPr="009F67F8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Generación de la matriz y reporte de la clasificación de textos</w:t>
      </w:r>
      <w:r>
        <w:rPr>
          <w:rFonts w:asciiTheme="majorHAnsi" w:hAnsiTheme="majorHAnsi" w:cstheme="majorHAnsi"/>
        </w:rPr>
        <w:t>.</w:t>
      </w:r>
    </w:p>
    <w:p w14:paraId="6CCF15CF" w14:textId="77777777" w:rsidR="00383A6C" w:rsidRDefault="00383A6C" w:rsidP="00383A6C">
      <w:pPr>
        <w:spacing w:after="200"/>
        <w:rPr>
          <w:rFonts w:asciiTheme="majorHAnsi" w:hAnsiTheme="majorHAnsi" w:cstheme="majorHAnsi"/>
          <w:b w:val="0"/>
          <w:bCs/>
          <w:sz w:val="32"/>
          <w:szCs w:val="32"/>
        </w:rPr>
      </w:pPr>
    </w:p>
    <w:p w14:paraId="57919CAF" w14:textId="333BD383" w:rsidR="00A93976" w:rsidRPr="00353572" w:rsidRDefault="00383A6C" w:rsidP="00353572">
      <w:pPr>
        <w:spacing w:after="200"/>
        <w:rPr>
          <w:rFonts w:asciiTheme="majorHAnsi" w:hAnsiTheme="majorHAnsi" w:cstheme="majorHAnsi"/>
          <w:b w:val="0"/>
          <w:bCs/>
          <w:color w:val="auto"/>
          <w:sz w:val="32"/>
          <w:szCs w:val="32"/>
        </w:rPr>
      </w:pPr>
      <w:r>
        <w:rPr>
          <w:rFonts w:asciiTheme="majorHAnsi" w:hAnsiTheme="majorHAnsi" w:cstheme="majorHAnsi"/>
          <w:bCs/>
          <w:sz w:val="32"/>
          <w:szCs w:val="32"/>
        </w:rPr>
        <w:br w:type="page"/>
      </w:r>
      <w:r w:rsidR="00A93976" w:rsidRPr="00353572">
        <w:rPr>
          <w:rFonts w:asciiTheme="majorHAnsi" w:hAnsiTheme="majorHAnsi" w:cstheme="majorHAnsi"/>
          <w:bCs/>
          <w:color w:val="auto"/>
          <w:sz w:val="32"/>
          <w:szCs w:val="32"/>
        </w:rPr>
        <w:lastRenderedPageBreak/>
        <w:t>Pruebas</w:t>
      </w:r>
    </w:p>
    <w:p w14:paraId="20D2D8E9" w14:textId="77777777" w:rsidR="00973B56" w:rsidRPr="00973B56" w:rsidRDefault="00973B56" w:rsidP="00973B56">
      <w:pPr>
        <w:pStyle w:val="Ttulo2"/>
        <w:keepNext w:val="0"/>
        <w:spacing w:before="320" w:after="0"/>
        <w:textAlignment w:val="baseline"/>
        <w:rPr>
          <w:rFonts w:ascii="Arial" w:eastAsia="Times New Roman" w:hAnsi="Arial" w:cs="Arial"/>
          <w:b/>
          <w:color w:val="auto"/>
          <w:sz w:val="28"/>
          <w:szCs w:val="28"/>
          <w:lang w:val="es-MX"/>
        </w:rPr>
      </w:pPr>
      <w:r w:rsidRPr="00973B56">
        <w:rPr>
          <w:rFonts w:ascii="Arial" w:hAnsi="Arial" w:cs="Arial"/>
          <w:b/>
          <w:bCs/>
          <w:color w:val="auto"/>
          <w:sz w:val="28"/>
          <w:szCs w:val="28"/>
        </w:rPr>
        <w:t>Prueba uno</w:t>
      </w:r>
    </w:p>
    <w:p w14:paraId="53D82721" w14:textId="76106A5B" w:rsidR="00973B56" w:rsidRPr="00973B56" w:rsidRDefault="00973B56" w:rsidP="00973B56">
      <w:pPr>
        <w:pStyle w:val="NormalWeb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973B56">
        <w:rPr>
          <w:rFonts w:ascii="Arial" w:hAnsi="Arial" w:cs="Arial"/>
          <w:sz w:val="28"/>
          <w:szCs w:val="28"/>
        </w:rPr>
        <w:t>Porcentaje de prueba de 0.2</w:t>
      </w:r>
    </w:p>
    <w:p w14:paraId="2661F794" w14:textId="72ECB8BE" w:rsidR="00973B56" w:rsidRPr="00973B56" w:rsidRDefault="00973B56" w:rsidP="00973B56">
      <w:pPr>
        <w:pStyle w:val="NormalWeb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proofErr w:type="spellStart"/>
      <w:r w:rsidRPr="00973B56">
        <w:rPr>
          <w:rFonts w:ascii="Arial" w:hAnsi="Arial" w:cs="Arial"/>
          <w:sz w:val="28"/>
          <w:szCs w:val="28"/>
        </w:rPr>
        <w:t>min_df</w:t>
      </w:r>
      <w:proofErr w:type="spellEnd"/>
      <w:r w:rsidRPr="00973B56">
        <w:rPr>
          <w:rFonts w:ascii="Arial" w:hAnsi="Arial" w:cs="Arial"/>
          <w:sz w:val="28"/>
          <w:szCs w:val="28"/>
        </w:rPr>
        <w:t xml:space="preserve"> = 5</w:t>
      </w:r>
    </w:p>
    <w:p w14:paraId="66E6003B" w14:textId="5874F27F" w:rsidR="00973B56" w:rsidRDefault="00973B56" w:rsidP="00973B56">
      <w:pPr>
        <w:pStyle w:val="NormalWeb"/>
        <w:spacing w:before="120" w:beforeAutospacing="0" w:after="0" w:afterAutospacing="0"/>
        <w:jc w:val="center"/>
        <w:rPr>
          <w:sz w:val="28"/>
          <w:szCs w:val="28"/>
        </w:rPr>
      </w:pPr>
      <w:r w:rsidRPr="00973B56">
        <w:rPr>
          <w:rFonts w:ascii="Arial" w:hAnsi="Arial" w:cs="Arial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1462E47B" wp14:editId="5584AB0C">
            <wp:extent cx="4924425" cy="4638675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7DD5D" w14:textId="77777777" w:rsidR="00973B56" w:rsidRPr="00973B56" w:rsidRDefault="00973B56" w:rsidP="00973B56">
      <w:pPr>
        <w:pStyle w:val="NormalWeb"/>
        <w:spacing w:before="120" w:beforeAutospacing="0" w:after="0" w:afterAutospacing="0"/>
        <w:jc w:val="center"/>
        <w:rPr>
          <w:sz w:val="28"/>
          <w:szCs w:val="28"/>
        </w:rPr>
      </w:pPr>
    </w:p>
    <w:p w14:paraId="09262616" w14:textId="77777777" w:rsidR="00973B56" w:rsidRDefault="00973B56">
      <w:pPr>
        <w:spacing w:after="200"/>
        <w:rPr>
          <w:rFonts w:ascii="Arial" w:eastAsiaTheme="majorEastAsia" w:hAnsi="Arial" w:cs="Arial"/>
          <w:bCs/>
          <w:color w:val="auto"/>
          <w:szCs w:val="28"/>
        </w:rPr>
      </w:pPr>
      <w:r>
        <w:rPr>
          <w:rFonts w:ascii="Arial" w:hAnsi="Arial" w:cs="Arial"/>
          <w:b w:val="0"/>
          <w:bCs/>
          <w:color w:val="auto"/>
          <w:szCs w:val="28"/>
        </w:rPr>
        <w:br w:type="page"/>
      </w:r>
    </w:p>
    <w:p w14:paraId="20A3CFC5" w14:textId="314041B9" w:rsidR="00973B56" w:rsidRPr="00973B56" w:rsidRDefault="00973B56" w:rsidP="00973B56">
      <w:pPr>
        <w:pStyle w:val="Ttulo2"/>
        <w:keepNext w:val="0"/>
        <w:spacing w:after="0"/>
        <w:textAlignment w:val="baseline"/>
        <w:rPr>
          <w:rFonts w:ascii="Arial" w:hAnsi="Arial" w:cs="Arial"/>
          <w:color w:val="auto"/>
          <w:sz w:val="28"/>
          <w:szCs w:val="28"/>
        </w:rPr>
      </w:pPr>
      <w:r w:rsidRPr="00973B56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Prueba dos</w:t>
      </w:r>
    </w:p>
    <w:p w14:paraId="47668777" w14:textId="3B81377F" w:rsidR="00973B56" w:rsidRPr="00973B56" w:rsidRDefault="00973B56" w:rsidP="00973B56">
      <w:pPr>
        <w:pStyle w:val="NormalWeb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973B56">
        <w:rPr>
          <w:rFonts w:ascii="Arial" w:hAnsi="Arial" w:cs="Arial"/>
          <w:sz w:val="28"/>
          <w:szCs w:val="28"/>
        </w:rPr>
        <w:t>Porcentaje de prueba de 0.3</w:t>
      </w:r>
    </w:p>
    <w:p w14:paraId="4367C456" w14:textId="66BFC575" w:rsidR="00973B56" w:rsidRPr="00973B56" w:rsidRDefault="00973B56" w:rsidP="00973B56">
      <w:pPr>
        <w:pStyle w:val="NormalWeb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proofErr w:type="spellStart"/>
      <w:r w:rsidRPr="00973B56">
        <w:rPr>
          <w:rFonts w:ascii="Arial" w:hAnsi="Arial" w:cs="Arial"/>
          <w:sz w:val="28"/>
          <w:szCs w:val="28"/>
        </w:rPr>
        <w:t>min_df</w:t>
      </w:r>
      <w:proofErr w:type="spellEnd"/>
      <w:r w:rsidRPr="00973B56">
        <w:rPr>
          <w:rFonts w:ascii="Arial" w:hAnsi="Arial" w:cs="Arial"/>
          <w:sz w:val="28"/>
          <w:szCs w:val="28"/>
        </w:rPr>
        <w:t xml:space="preserve"> = 8</w:t>
      </w:r>
    </w:p>
    <w:p w14:paraId="07C19A08" w14:textId="178FBF3C" w:rsidR="00973B56" w:rsidRPr="00973B56" w:rsidRDefault="00973B56" w:rsidP="00973B56">
      <w:pPr>
        <w:pStyle w:val="NormalWeb"/>
        <w:spacing w:before="120" w:beforeAutospacing="0" w:after="0" w:afterAutospacing="0"/>
        <w:jc w:val="center"/>
        <w:rPr>
          <w:sz w:val="28"/>
          <w:szCs w:val="28"/>
        </w:rPr>
      </w:pPr>
      <w:r w:rsidRPr="00973B56">
        <w:rPr>
          <w:rFonts w:ascii="Arial" w:hAnsi="Arial" w:cs="Arial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30E3FE7A" wp14:editId="7A463C57">
            <wp:extent cx="4953000" cy="466725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644F7" w14:textId="77777777" w:rsidR="00973B56" w:rsidRDefault="00973B56">
      <w:pPr>
        <w:spacing w:after="200"/>
        <w:rPr>
          <w:rFonts w:ascii="Arial" w:eastAsiaTheme="majorEastAsia" w:hAnsi="Arial" w:cs="Arial"/>
          <w:bCs/>
          <w:color w:val="auto"/>
          <w:szCs w:val="28"/>
        </w:rPr>
      </w:pPr>
      <w:r>
        <w:rPr>
          <w:rFonts w:ascii="Arial" w:hAnsi="Arial" w:cs="Arial"/>
          <w:b w:val="0"/>
          <w:bCs/>
          <w:color w:val="auto"/>
          <w:szCs w:val="28"/>
        </w:rPr>
        <w:br w:type="page"/>
      </w:r>
    </w:p>
    <w:p w14:paraId="293ED9E2" w14:textId="2DC37117" w:rsidR="00973B56" w:rsidRPr="00973B56" w:rsidRDefault="00973B56" w:rsidP="00973B56">
      <w:pPr>
        <w:pStyle w:val="Ttulo2"/>
        <w:keepNext w:val="0"/>
        <w:spacing w:after="0"/>
        <w:textAlignment w:val="baseline"/>
        <w:rPr>
          <w:rFonts w:ascii="Arial" w:hAnsi="Arial" w:cs="Arial"/>
          <w:color w:val="auto"/>
          <w:sz w:val="28"/>
          <w:szCs w:val="28"/>
        </w:rPr>
      </w:pPr>
      <w:r w:rsidRPr="00973B56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Prueba tres</w:t>
      </w:r>
    </w:p>
    <w:p w14:paraId="6B3976AF" w14:textId="62C572D4" w:rsidR="00973B56" w:rsidRPr="00973B56" w:rsidRDefault="00973B56" w:rsidP="00973B56">
      <w:pPr>
        <w:pStyle w:val="NormalWeb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973B56">
        <w:rPr>
          <w:rFonts w:ascii="Arial" w:hAnsi="Arial" w:cs="Arial"/>
          <w:sz w:val="28"/>
          <w:szCs w:val="28"/>
        </w:rPr>
        <w:t>Porcentaje de prueba de 0.3</w:t>
      </w:r>
    </w:p>
    <w:p w14:paraId="168B11A3" w14:textId="5B443F68" w:rsidR="00973B56" w:rsidRPr="00973B56" w:rsidRDefault="00973B56" w:rsidP="00973B56">
      <w:pPr>
        <w:pStyle w:val="NormalWeb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proofErr w:type="spellStart"/>
      <w:r w:rsidRPr="00973B56">
        <w:rPr>
          <w:rFonts w:ascii="Arial" w:hAnsi="Arial" w:cs="Arial"/>
          <w:sz w:val="28"/>
          <w:szCs w:val="28"/>
        </w:rPr>
        <w:t>min_df</w:t>
      </w:r>
      <w:proofErr w:type="spellEnd"/>
      <w:r w:rsidRPr="00973B56">
        <w:rPr>
          <w:rFonts w:ascii="Arial" w:hAnsi="Arial" w:cs="Arial"/>
          <w:sz w:val="28"/>
          <w:szCs w:val="28"/>
        </w:rPr>
        <w:t xml:space="preserve"> = 8</w:t>
      </w:r>
    </w:p>
    <w:p w14:paraId="703049A4" w14:textId="00AAB3A2" w:rsidR="00973B56" w:rsidRPr="00973B56" w:rsidRDefault="00973B56" w:rsidP="00973B56">
      <w:pPr>
        <w:pStyle w:val="NormalWeb"/>
        <w:spacing w:before="120" w:beforeAutospacing="0" w:after="0" w:afterAutospacing="0"/>
        <w:jc w:val="center"/>
        <w:rPr>
          <w:sz w:val="28"/>
          <w:szCs w:val="28"/>
        </w:rPr>
      </w:pPr>
      <w:r w:rsidRPr="00973B56">
        <w:rPr>
          <w:rFonts w:ascii="Arial" w:hAnsi="Arial" w:cs="Arial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35A66636" wp14:editId="2CE5A2FE">
            <wp:extent cx="5124450" cy="465772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617F6" w14:textId="77777777" w:rsidR="00973B56" w:rsidRPr="00973B56" w:rsidRDefault="00973B56" w:rsidP="00973B56">
      <w:pPr>
        <w:spacing w:beforeAutospacing="1" w:afterAutospacing="1" w:line="240" w:lineRule="auto"/>
        <w:ind w:left="720"/>
        <w:textAlignment w:val="baseline"/>
        <w:rPr>
          <w:rFonts w:ascii="Arial" w:hAnsi="Arial" w:cs="Arial"/>
          <w:color w:val="auto"/>
          <w:szCs w:val="28"/>
        </w:rPr>
      </w:pPr>
    </w:p>
    <w:p w14:paraId="07CA7565" w14:textId="77777777" w:rsidR="00973B56" w:rsidRDefault="00973B56">
      <w:pPr>
        <w:spacing w:after="200"/>
        <w:rPr>
          <w:rFonts w:ascii="Arial" w:eastAsiaTheme="majorEastAsia" w:hAnsi="Arial" w:cs="Arial"/>
          <w:bCs/>
          <w:color w:val="auto"/>
          <w:szCs w:val="28"/>
        </w:rPr>
      </w:pPr>
      <w:r>
        <w:rPr>
          <w:rFonts w:ascii="Arial" w:hAnsi="Arial" w:cs="Arial"/>
          <w:b w:val="0"/>
          <w:bCs/>
          <w:color w:val="auto"/>
          <w:szCs w:val="28"/>
        </w:rPr>
        <w:br w:type="page"/>
      </w:r>
    </w:p>
    <w:p w14:paraId="3E51E3C0" w14:textId="3302A6EC" w:rsidR="00973B56" w:rsidRPr="00973B56" w:rsidRDefault="00973B56" w:rsidP="00973B56">
      <w:pPr>
        <w:pStyle w:val="Ttulo2"/>
        <w:keepNext w:val="0"/>
        <w:spacing w:after="0"/>
        <w:textAlignment w:val="baseline"/>
        <w:rPr>
          <w:rFonts w:ascii="Arial" w:hAnsi="Arial" w:cs="Arial"/>
          <w:color w:val="auto"/>
          <w:sz w:val="28"/>
          <w:szCs w:val="28"/>
        </w:rPr>
      </w:pPr>
      <w:r w:rsidRPr="00973B56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Prueba cuatro</w:t>
      </w:r>
    </w:p>
    <w:p w14:paraId="669B1D1B" w14:textId="3D0A6C15" w:rsidR="00973B56" w:rsidRPr="00973B56" w:rsidRDefault="00973B56" w:rsidP="00973B56">
      <w:pPr>
        <w:pStyle w:val="NormalWeb"/>
        <w:numPr>
          <w:ilvl w:val="0"/>
          <w:numId w:val="3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sz w:val="28"/>
          <w:szCs w:val="28"/>
        </w:rPr>
      </w:pPr>
      <w:r w:rsidRPr="00973B56">
        <w:rPr>
          <w:rFonts w:ascii="Arial" w:hAnsi="Arial" w:cs="Arial"/>
          <w:sz w:val="28"/>
          <w:szCs w:val="28"/>
        </w:rPr>
        <w:t>Porcentaje de prueba de 0.2 </w:t>
      </w:r>
    </w:p>
    <w:p w14:paraId="67B88546" w14:textId="4C612B4C" w:rsidR="00973B56" w:rsidRPr="00973B56" w:rsidRDefault="00973B56" w:rsidP="00973B56">
      <w:pPr>
        <w:pStyle w:val="NormalWeb"/>
        <w:numPr>
          <w:ilvl w:val="0"/>
          <w:numId w:val="3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sz w:val="28"/>
          <w:szCs w:val="28"/>
        </w:rPr>
      </w:pPr>
      <w:r w:rsidRPr="00973B56">
        <w:rPr>
          <w:rFonts w:ascii="Arial" w:hAnsi="Arial" w:cs="Arial"/>
          <w:sz w:val="28"/>
          <w:szCs w:val="28"/>
        </w:rPr>
        <w:t>Se eliminaron los parámetros para la vectorización</w:t>
      </w:r>
    </w:p>
    <w:p w14:paraId="2CDDC0EC" w14:textId="77777777" w:rsidR="00973B56" w:rsidRPr="00973B56" w:rsidRDefault="00973B56" w:rsidP="00973B56">
      <w:pPr>
        <w:pStyle w:val="NormalWeb"/>
        <w:numPr>
          <w:ilvl w:val="0"/>
          <w:numId w:val="42"/>
        </w:numPr>
        <w:spacing w:before="0" w:beforeAutospacing="0" w:after="0" w:afterAutospacing="0"/>
        <w:ind w:left="1440"/>
        <w:jc w:val="both"/>
        <w:textAlignment w:val="baseline"/>
        <w:rPr>
          <w:rFonts w:ascii="Arial" w:hAnsi="Arial" w:cs="Arial"/>
          <w:sz w:val="28"/>
          <w:szCs w:val="28"/>
        </w:rPr>
      </w:pPr>
      <w:proofErr w:type="spellStart"/>
      <w:r w:rsidRPr="00973B56">
        <w:rPr>
          <w:rFonts w:ascii="Arial" w:hAnsi="Arial" w:cs="Arial"/>
          <w:sz w:val="28"/>
          <w:szCs w:val="28"/>
        </w:rPr>
        <w:t>min_df</w:t>
      </w:r>
      <w:proofErr w:type="spellEnd"/>
      <w:r w:rsidRPr="00973B56">
        <w:rPr>
          <w:rFonts w:ascii="Arial" w:hAnsi="Arial" w:cs="Arial"/>
          <w:sz w:val="28"/>
          <w:szCs w:val="28"/>
        </w:rPr>
        <w:t xml:space="preserve"> = 5</w:t>
      </w:r>
    </w:p>
    <w:p w14:paraId="523EE630" w14:textId="55CC234E" w:rsidR="00973B56" w:rsidRPr="00973B56" w:rsidRDefault="00973B56" w:rsidP="00973B56">
      <w:pPr>
        <w:pStyle w:val="NormalWeb"/>
        <w:spacing w:before="120" w:beforeAutospacing="0" w:after="0" w:afterAutospacing="0"/>
        <w:jc w:val="center"/>
        <w:rPr>
          <w:sz w:val="28"/>
          <w:szCs w:val="28"/>
        </w:rPr>
      </w:pPr>
      <w:r w:rsidRPr="00973B56">
        <w:rPr>
          <w:rFonts w:ascii="Arial" w:hAnsi="Arial" w:cs="Arial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4BAC01EE" wp14:editId="15B181C5">
            <wp:extent cx="6309360" cy="301498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D8B7D" w14:textId="77777777" w:rsidR="00E11D95" w:rsidRPr="00973B56" w:rsidRDefault="00E11D95" w:rsidP="00973B56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120" w:afterAutospacing="0"/>
        <w:contextualSpacing/>
        <w:rPr>
          <w:rFonts w:asciiTheme="majorHAnsi" w:hAnsiTheme="majorHAnsi" w:cstheme="majorHAnsi"/>
        </w:rPr>
      </w:pPr>
    </w:p>
    <w:p w14:paraId="02E63EE6" w14:textId="5C0C9E0B" w:rsidR="00B77EC7" w:rsidRPr="00973B56" w:rsidRDefault="00B77EC7" w:rsidP="00B77EC7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120" w:afterAutospacing="0"/>
        <w:contextualSpacing/>
        <w:jc w:val="center"/>
        <w:rPr>
          <w:rFonts w:asciiTheme="majorHAnsi" w:hAnsiTheme="majorHAnsi" w:cstheme="majorHAnsi"/>
        </w:rPr>
      </w:pPr>
    </w:p>
    <w:p w14:paraId="33405BDD" w14:textId="77777777" w:rsidR="00B77EC7" w:rsidRDefault="00B77EC7" w:rsidP="00B77EC7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120" w:afterAutospacing="0"/>
        <w:contextualSpacing/>
        <w:jc w:val="center"/>
        <w:rPr>
          <w:rFonts w:asciiTheme="majorHAnsi" w:hAnsiTheme="majorHAnsi" w:cstheme="majorHAnsi"/>
          <w:sz w:val="28"/>
          <w:szCs w:val="28"/>
        </w:rPr>
      </w:pPr>
    </w:p>
    <w:p w14:paraId="7D47133F" w14:textId="77777777" w:rsidR="00B77EC7" w:rsidRDefault="00B77EC7" w:rsidP="00B77EC7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120" w:afterAutospacing="0"/>
        <w:contextualSpacing/>
        <w:jc w:val="center"/>
        <w:rPr>
          <w:rFonts w:asciiTheme="majorHAnsi" w:hAnsiTheme="majorHAnsi" w:cstheme="majorHAnsi"/>
          <w:sz w:val="28"/>
          <w:szCs w:val="28"/>
        </w:rPr>
      </w:pPr>
    </w:p>
    <w:p w14:paraId="61009897" w14:textId="291347CF" w:rsidR="00A93976" w:rsidRDefault="00A93976" w:rsidP="00E11D95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120" w:afterAutospacing="0"/>
        <w:contextualSpacing/>
        <w:jc w:val="both"/>
        <w:rPr>
          <w:rFonts w:asciiTheme="majorHAnsi" w:hAnsiTheme="majorHAnsi" w:cstheme="majorHAnsi"/>
          <w:sz w:val="28"/>
          <w:szCs w:val="28"/>
        </w:rPr>
      </w:pPr>
    </w:p>
    <w:p w14:paraId="6EEABC82" w14:textId="77777777" w:rsidR="00A93976" w:rsidRDefault="00A93976" w:rsidP="00A93976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120" w:afterAutospacing="0"/>
        <w:contextualSpacing/>
        <w:rPr>
          <w:rFonts w:asciiTheme="majorHAnsi" w:hAnsiTheme="majorHAnsi" w:cstheme="majorHAnsi"/>
          <w:sz w:val="28"/>
          <w:szCs w:val="28"/>
        </w:rPr>
      </w:pPr>
    </w:p>
    <w:p w14:paraId="3E4EB765" w14:textId="77777777" w:rsidR="00A93976" w:rsidRDefault="00A93976" w:rsidP="00A93976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120" w:afterAutospacing="0"/>
        <w:contextualSpacing/>
        <w:rPr>
          <w:rFonts w:asciiTheme="majorHAnsi" w:hAnsiTheme="majorHAnsi" w:cstheme="majorHAnsi"/>
          <w:sz w:val="28"/>
          <w:szCs w:val="28"/>
        </w:rPr>
      </w:pPr>
    </w:p>
    <w:p w14:paraId="1DA4D660" w14:textId="49B8E397" w:rsidR="00A93976" w:rsidRDefault="00A93976">
      <w:pPr>
        <w:spacing w:after="200"/>
      </w:pPr>
      <w:r>
        <w:br w:type="page"/>
      </w:r>
    </w:p>
    <w:p w14:paraId="51E2B0D9" w14:textId="4BFF4DE8" w:rsidR="00A93976" w:rsidRDefault="00A93976" w:rsidP="00A93976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120" w:afterAutospacing="0"/>
        <w:contextualSpacing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lastRenderedPageBreak/>
        <w:t>Recursos y Referencias</w:t>
      </w:r>
    </w:p>
    <w:p w14:paraId="1C5C8C09" w14:textId="2574E513" w:rsidR="00BF71C6" w:rsidRDefault="00BF71C6" w:rsidP="00A93976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120" w:afterAutospacing="0"/>
        <w:contextualSpacing/>
        <w:rPr>
          <w:rFonts w:asciiTheme="majorHAnsi" w:hAnsiTheme="majorHAnsi" w:cstheme="majorHAnsi"/>
          <w:b/>
          <w:bCs/>
          <w:sz w:val="32"/>
          <w:szCs w:val="32"/>
        </w:rPr>
      </w:pPr>
    </w:p>
    <w:p w14:paraId="37EC1A5E" w14:textId="77777777" w:rsidR="00973B56" w:rsidRPr="00973B56" w:rsidRDefault="00973B56" w:rsidP="00973B56">
      <w:pPr>
        <w:pStyle w:val="NormalWeb"/>
        <w:numPr>
          <w:ilvl w:val="0"/>
          <w:numId w:val="43"/>
        </w:numPr>
        <w:spacing w:before="120" w:beforeAutospacing="0" w:after="0" w:afterAutospacing="0"/>
        <w:jc w:val="both"/>
        <w:textAlignment w:val="baseline"/>
        <w:rPr>
          <w:rFonts w:asciiTheme="majorHAnsi" w:hAnsiTheme="majorHAnsi" w:cstheme="majorHAnsi"/>
          <w:sz w:val="28"/>
          <w:szCs w:val="28"/>
        </w:rPr>
      </w:pPr>
      <w:bookmarkStart w:id="8" w:name="_Hlk41874931"/>
      <w:proofErr w:type="spellStart"/>
      <w:r w:rsidRPr="00973B56">
        <w:rPr>
          <w:rFonts w:asciiTheme="majorHAnsi" w:hAnsiTheme="majorHAnsi" w:cstheme="majorHAnsi"/>
          <w:sz w:val="28"/>
          <w:szCs w:val="28"/>
        </w:rPr>
        <w:t>Dasgupta</w:t>
      </w:r>
      <w:proofErr w:type="spellEnd"/>
      <w:r w:rsidRPr="00973B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73B56">
        <w:rPr>
          <w:rFonts w:asciiTheme="majorHAnsi" w:hAnsiTheme="majorHAnsi" w:cstheme="majorHAnsi"/>
          <w:sz w:val="28"/>
          <w:szCs w:val="28"/>
        </w:rPr>
        <w:t>Anijit</w:t>
      </w:r>
      <w:proofErr w:type="spellEnd"/>
      <w:r w:rsidRPr="00973B56">
        <w:rPr>
          <w:rFonts w:asciiTheme="majorHAnsi" w:hAnsiTheme="majorHAnsi" w:cstheme="majorHAnsi"/>
          <w:sz w:val="28"/>
          <w:szCs w:val="28"/>
        </w:rPr>
        <w:t xml:space="preserve"> (2018). </w:t>
      </w:r>
      <w:proofErr w:type="spellStart"/>
      <w:r w:rsidRPr="00973B56">
        <w:rPr>
          <w:rFonts w:asciiTheme="majorHAnsi" w:hAnsiTheme="majorHAnsi" w:cstheme="majorHAnsi"/>
          <w:sz w:val="28"/>
          <w:szCs w:val="28"/>
        </w:rPr>
        <w:t>Siliconindia</w:t>
      </w:r>
      <w:proofErr w:type="spellEnd"/>
      <w:r w:rsidRPr="00973B56">
        <w:rPr>
          <w:rFonts w:asciiTheme="majorHAnsi" w:hAnsiTheme="majorHAnsi" w:cstheme="majorHAnsi"/>
          <w:sz w:val="28"/>
          <w:szCs w:val="28"/>
        </w:rPr>
        <w:t xml:space="preserve">. NAIVE BAYES: </w:t>
      </w:r>
      <w:proofErr w:type="spellStart"/>
      <w:r w:rsidRPr="00973B56">
        <w:rPr>
          <w:rFonts w:asciiTheme="majorHAnsi" w:hAnsiTheme="majorHAnsi" w:cstheme="majorHAnsi"/>
          <w:sz w:val="28"/>
          <w:szCs w:val="28"/>
        </w:rPr>
        <w:t>An</w:t>
      </w:r>
      <w:proofErr w:type="spellEnd"/>
      <w:r w:rsidRPr="00973B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73B56">
        <w:rPr>
          <w:rFonts w:asciiTheme="majorHAnsi" w:hAnsiTheme="majorHAnsi" w:cstheme="majorHAnsi"/>
          <w:sz w:val="28"/>
          <w:szCs w:val="28"/>
        </w:rPr>
        <w:t>Implementation</w:t>
      </w:r>
      <w:proofErr w:type="spellEnd"/>
      <w:r w:rsidRPr="00973B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73B56">
        <w:rPr>
          <w:rFonts w:asciiTheme="majorHAnsi" w:hAnsiTheme="majorHAnsi" w:cstheme="majorHAnsi"/>
          <w:sz w:val="28"/>
          <w:szCs w:val="28"/>
        </w:rPr>
        <w:t>Of</w:t>
      </w:r>
      <w:proofErr w:type="spellEnd"/>
      <w:r w:rsidRPr="00973B56">
        <w:rPr>
          <w:rFonts w:asciiTheme="majorHAnsi" w:hAnsiTheme="majorHAnsi" w:cstheme="majorHAnsi"/>
          <w:sz w:val="28"/>
          <w:szCs w:val="28"/>
        </w:rPr>
        <w:t xml:space="preserve"> Email Spam </w:t>
      </w:r>
      <w:proofErr w:type="spellStart"/>
      <w:r w:rsidRPr="00973B56">
        <w:rPr>
          <w:rFonts w:asciiTheme="majorHAnsi" w:hAnsiTheme="majorHAnsi" w:cstheme="majorHAnsi"/>
          <w:sz w:val="28"/>
          <w:szCs w:val="28"/>
        </w:rPr>
        <w:t>Filtering</w:t>
      </w:r>
      <w:proofErr w:type="spellEnd"/>
      <w:r w:rsidRPr="00973B56">
        <w:rPr>
          <w:rFonts w:asciiTheme="majorHAnsi" w:hAnsiTheme="majorHAnsi" w:cstheme="majorHAnsi"/>
          <w:sz w:val="28"/>
          <w:szCs w:val="28"/>
        </w:rPr>
        <w:t xml:space="preserve">. Recuperado de: </w:t>
      </w:r>
      <w:hyperlink r:id="rId20" w:history="1">
        <w:r w:rsidRPr="00973B56">
          <w:rPr>
            <w:rStyle w:val="Hipervnculo"/>
            <w:rFonts w:asciiTheme="majorHAnsi" w:hAnsiTheme="majorHAnsi" w:cstheme="majorHAnsi"/>
            <w:color w:val="auto"/>
            <w:sz w:val="28"/>
            <w:szCs w:val="28"/>
          </w:rPr>
          <w:t>https://www.kaggle.com/balaka18/email-spam-classification</w:t>
        </w:r>
      </w:hyperlink>
      <w:r w:rsidRPr="00973B56">
        <w:rPr>
          <w:rFonts w:asciiTheme="majorHAnsi" w:hAnsiTheme="majorHAnsi" w:cstheme="majorHAnsi"/>
          <w:sz w:val="28"/>
          <w:szCs w:val="28"/>
        </w:rPr>
        <w:t xml:space="preserve"> el 27 de mayo del 2020.</w:t>
      </w:r>
    </w:p>
    <w:p w14:paraId="77BC50AD" w14:textId="77777777" w:rsidR="00973B56" w:rsidRPr="00973B56" w:rsidRDefault="00973B56" w:rsidP="00973B56">
      <w:pPr>
        <w:pStyle w:val="NormalWeb"/>
        <w:numPr>
          <w:ilvl w:val="0"/>
          <w:numId w:val="43"/>
        </w:numPr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  <w:sz w:val="28"/>
          <w:szCs w:val="28"/>
        </w:rPr>
      </w:pPr>
      <w:r w:rsidRPr="00973B56">
        <w:rPr>
          <w:rFonts w:asciiTheme="majorHAnsi" w:hAnsiTheme="majorHAnsi" w:cstheme="majorHAnsi"/>
          <w:sz w:val="28"/>
          <w:szCs w:val="28"/>
        </w:rPr>
        <w:t xml:space="preserve">S/A (2019). </w:t>
      </w:r>
      <w:proofErr w:type="spellStart"/>
      <w:r w:rsidRPr="00973B56">
        <w:rPr>
          <w:rFonts w:asciiTheme="majorHAnsi" w:hAnsiTheme="majorHAnsi" w:cstheme="majorHAnsi"/>
          <w:sz w:val="28"/>
          <w:szCs w:val="28"/>
        </w:rPr>
        <w:t>Heliyon</w:t>
      </w:r>
      <w:proofErr w:type="spellEnd"/>
      <w:r w:rsidRPr="00973B56">
        <w:rPr>
          <w:rFonts w:asciiTheme="majorHAnsi" w:hAnsiTheme="majorHAnsi" w:cstheme="majorHAnsi"/>
          <w:sz w:val="28"/>
          <w:szCs w:val="28"/>
        </w:rPr>
        <w:t xml:space="preserve">. Machine Learning </w:t>
      </w:r>
      <w:proofErr w:type="spellStart"/>
      <w:r w:rsidRPr="00973B56">
        <w:rPr>
          <w:rFonts w:asciiTheme="majorHAnsi" w:hAnsiTheme="majorHAnsi" w:cstheme="majorHAnsi"/>
          <w:sz w:val="28"/>
          <w:szCs w:val="28"/>
        </w:rPr>
        <w:t>for</w:t>
      </w:r>
      <w:proofErr w:type="spellEnd"/>
      <w:r w:rsidRPr="00973B56">
        <w:rPr>
          <w:rFonts w:asciiTheme="majorHAnsi" w:hAnsiTheme="majorHAnsi" w:cstheme="majorHAnsi"/>
          <w:sz w:val="28"/>
          <w:szCs w:val="28"/>
        </w:rPr>
        <w:t xml:space="preserve"> email spam </w:t>
      </w:r>
      <w:proofErr w:type="spellStart"/>
      <w:r w:rsidRPr="00973B56">
        <w:rPr>
          <w:rFonts w:asciiTheme="majorHAnsi" w:hAnsiTheme="majorHAnsi" w:cstheme="majorHAnsi"/>
          <w:sz w:val="28"/>
          <w:szCs w:val="28"/>
        </w:rPr>
        <w:t>filtering</w:t>
      </w:r>
      <w:proofErr w:type="spellEnd"/>
      <w:r w:rsidRPr="00973B5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73B56">
        <w:rPr>
          <w:rFonts w:asciiTheme="majorHAnsi" w:hAnsiTheme="majorHAnsi" w:cstheme="majorHAnsi"/>
          <w:sz w:val="28"/>
          <w:szCs w:val="28"/>
        </w:rPr>
        <w:t>review</w:t>
      </w:r>
      <w:proofErr w:type="spellEnd"/>
      <w:r w:rsidRPr="00973B5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73B56">
        <w:rPr>
          <w:rFonts w:asciiTheme="majorHAnsi" w:hAnsiTheme="majorHAnsi" w:cstheme="majorHAnsi"/>
          <w:sz w:val="28"/>
          <w:szCs w:val="28"/>
        </w:rPr>
        <w:t>approaches</w:t>
      </w:r>
      <w:proofErr w:type="spellEnd"/>
      <w:r w:rsidRPr="00973B56">
        <w:rPr>
          <w:rFonts w:asciiTheme="majorHAnsi" w:hAnsiTheme="majorHAnsi" w:cstheme="majorHAnsi"/>
          <w:sz w:val="28"/>
          <w:szCs w:val="28"/>
        </w:rPr>
        <w:t xml:space="preserve"> and open </w:t>
      </w:r>
      <w:proofErr w:type="spellStart"/>
      <w:r w:rsidRPr="00973B56">
        <w:rPr>
          <w:rFonts w:asciiTheme="majorHAnsi" w:hAnsiTheme="majorHAnsi" w:cstheme="majorHAnsi"/>
          <w:sz w:val="28"/>
          <w:szCs w:val="28"/>
        </w:rPr>
        <w:t>research</w:t>
      </w:r>
      <w:proofErr w:type="spellEnd"/>
      <w:r w:rsidRPr="00973B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73B56">
        <w:rPr>
          <w:rFonts w:asciiTheme="majorHAnsi" w:hAnsiTheme="majorHAnsi" w:cstheme="majorHAnsi"/>
          <w:sz w:val="28"/>
          <w:szCs w:val="28"/>
        </w:rPr>
        <w:t>problems</w:t>
      </w:r>
      <w:proofErr w:type="spellEnd"/>
      <w:r w:rsidRPr="00973B56">
        <w:rPr>
          <w:rFonts w:asciiTheme="majorHAnsi" w:hAnsiTheme="majorHAnsi" w:cstheme="majorHAnsi"/>
          <w:sz w:val="28"/>
          <w:szCs w:val="28"/>
        </w:rPr>
        <w:t xml:space="preserve">. Recuperado de: </w:t>
      </w:r>
      <w:hyperlink r:id="rId21" w:history="1">
        <w:r w:rsidRPr="00973B56">
          <w:rPr>
            <w:rStyle w:val="Hipervnculo"/>
            <w:rFonts w:asciiTheme="majorHAnsi" w:hAnsiTheme="majorHAnsi" w:cstheme="majorHAnsi"/>
            <w:color w:val="auto"/>
            <w:sz w:val="28"/>
            <w:szCs w:val="28"/>
          </w:rPr>
          <w:t>https://www.sciencedirect.com/science/article/pii/S2405844018353404</w:t>
        </w:r>
      </w:hyperlink>
      <w:r w:rsidRPr="00973B56">
        <w:rPr>
          <w:rFonts w:asciiTheme="majorHAnsi" w:hAnsiTheme="majorHAnsi" w:cstheme="majorHAnsi"/>
          <w:sz w:val="28"/>
          <w:szCs w:val="28"/>
        </w:rPr>
        <w:t xml:space="preserve"> el 27 de mayo del 2020.</w:t>
      </w:r>
    </w:p>
    <w:p w14:paraId="0E6FF676" w14:textId="77777777" w:rsidR="00973B56" w:rsidRPr="00973B56" w:rsidRDefault="00973B56" w:rsidP="00973B56">
      <w:pPr>
        <w:pStyle w:val="NormalWeb"/>
        <w:numPr>
          <w:ilvl w:val="0"/>
          <w:numId w:val="43"/>
        </w:numPr>
        <w:spacing w:before="0" w:beforeAutospacing="0" w:after="0" w:afterAutospacing="0"/>
        <w:jc w:val="both"/>
        <w:textAlignment w:val="baseline"/>
        <w:rPr>
          <w:rFonts w:asciiTheme="majorHAnsi" w:hAnsiTheme="majorHAnsi" w:cstheme="majorHAnsi"/>
          <w:sz w:val="28"/>
          <w:szCs w:val="28"/>
        </w:rPr>
      </w:pPr>
      <w:r w:rsidRPr="00973B56">
        <w:rPr>
          <w:rFonts w:asciiTheme="majorHAnsi" w:hAnsiTheme="majorHAnsi" w:cstheme="majorHAnsi"/>
          <w:sz w:val="28"/>
          <w:szCs w:val="28"/>
        </w:rPr>
        <w:t xml:space="preserve">S/A (S/A). </w:t>
      </w:r>
      <w:proofErr w:type="spellStart"/>
      <w:r w:rsidRPr="00973B56">
        <w:rPr>
          <w:rFonts w:asciiTheme="majorHAnsi" w:hAnsiTheme="majorHAnsi" w:cstheme="majorHAnsi"/>
          <w:sz w:val="28"/>
          <w:szCs w:val="28"/>
        </w:rPr>
        <w:t>qwewiki</w:t>
      </w:r>
      <w:proofErr w:type="spellEnd"/>
      <w:r w:rsidRPr="00973B56">
        <w:rPr>
          <w:rFonts w:asciiTheme="majorHAnsi" w:hAnsiTheme="majorHAnsi" w:cstheme="majorHAnsi"/>
          <w:sz w:val="28"/>
          <w:szCs w:val="28"/>
        </w:rPr>
        <w:t xml:space="preserve">. Naive Bayes filtrado de spam - Naive Bayes spam </w:t>
      </w:r>
      <w:proofErr w:type="spellStart"/>
      <w:r w:rsidRPr="00973B56">
        <w:rPr>
          <w:rFonts w:asciiTheme="majorHAnsi" w:hAnsiTheme="majorHAnsi" w:cstheme="majorHAnsi"/>
          <w:sz w:val="28"/>
          <w:szCs w:val="28"/>
        </w:rPr>
        <w:t>filtering</w:t>
      </w:r>
      <w:proofErr w:type="spellEnd"/>
      <w:r w:rsidRPr="00973B56">
        <w:rPr>
          <w:rFonts w:asciiTheme="majorHAnsi" w:hAnsiTheme="majorHAnsi" w:cstheme="majorHAnsi"/>
          <w:sz w:val="28"/>
          <w:szCs w:val="28"/>
        </w:rPr>
        <w:t xml:space="preserve">. Recuperado de: </w:t>
      </w:r>
      <w:hyperlink r:id="rId22" w:history="1">
        <w:r w:rsidRPr="00973B56">
          <w:rPr>
            <w:rStyle w:val="Hipervnculo"/>
            <w:rFonts w:asciiTheme="majorHAnsi" w:hAnsiTheme="majorHAnsi" w:cstheme="majorHAnsi"/>
            <w:color w:val="auto"/>
            <w:sz w:val="28"/>
            <w:szCs w:val="28"/>
          </w:rPr>
          <w:t>https://es.qwe.wiki/wiki/Naive_Bayes_spam_filtering</w:t>
        </w:r>
      </w:hyperlink>
      <w:r w:rsidRPr="00973B56">
        <w:rPr>
          <w:rFonts w:asciiTheme="majorHAnsi" w:hAnsiTheme="majorHAnsi" w:cstheme="majorHAnsi"/>
          <w:sz w:val="28"/>
          <w:szCs w:val="28"/>
        </w:rPr>
        <w:t xml:space="preserve"> el 27 de mayo del 2020.</w:t>
      </w:r>
    </w:p>
    <w:p w14:paraId="1084DF66" w14:textId="784EB8D9" w:rsidR="00BF71C6" w:rsidRPr="00973B56" w:rsidRDefault="00973B56" w:rsidP="00973B56">
      <w:pPr>
        <w:pStyle w:val="NormalWeb"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120" w:afterAutospacing="0"/>
        <w:contextualSpacing/>
        <w:jc w:val="both"/>
        <w:rPr>
          <w:rFonts w:asciiTheme="majorHAnsi" w:hAnsiTheme="majorHAnsi" w:cstheme="majorHAnsi"/>
          <w:sz w:val="28"/>
          <w:szCs w:val="28"/>
        </w:rPr>
      </w:pPr>
      <w:r w:rsidRPr="00973B56">
        <w:rPr>
          <w:rFonts w:asciiTheme="majorHAnsi" w:hAnsiTheme="majorHAnsi" w:cstheme="majorHAnsi"/>
          <w:sz w:val="28"/>
          <w:szCs w:val="28"/>
        </w:rPr>
        <w:t xml:space="preserve">Milián Vladimir (2011). </w:t>
      </w:r>
      <w:proofErr w:type="spellStart"/>
      <w:r w:rsidRPr="00973B56">
        <w:rPr>
          <w:rFonts w:asciiTheme="majorHAnsi" w:hAnsiTheme="majorHAnsi" w:cstheme="majorHAnsi"/>
          <w:sz w:val="28"/>
          <w:szCs w:val="28"/>
        </w:rPr>
        <w:t>ResearchGate</w:t>
      </w:r>
      <w:proofErr w:type="spellEnd"/>
      <w:r w:rsidRPr="00973B56">
        <w:rPr>
          <w:rFonts w:asciiTheme="majorHAnsi" w:hAnsiTheme="majorHAnsi" w:cstheme="majorHAnsi"/>
          <w:sz w:val="28"/>
          <w:szCs w:val="28"/>
        </w:rPr>
        <w:t xml:space="preserve">. Spam </w:t>
      </w:r>
      <w:proofErr w:type="spellStart"/>
      <w:r w:rsidRPr="00973B56">
        <w:rPr>
          <w:rFonts w:asciiTheme="majorHAnsi" w:hAnsiTheme="majorHAnsi" w:cstheme="majorHAnsi"/>
          <w:sz w:val="28"/>
          <w:szCs w:val="28"/>
        </w:rPr>
        <w:t>Detection</w:t>
      </w:r>
      <w:proofErr w:type="spellEnd"/>
      <w:r w:rsidRPr="00973B56">
        <w:rPr>
          <w:rFonts w:asciiTheme="majorHAnsi" w:hAnsiTheme="majorHAnsi" w:cstheme="majorHAnsi"/>
          <w:sz w:val="28"/>
          <w:szCs w:val="28"/>
        </w:rPr>
        <w:t xml:space="preserve">. Recuperado de: </w:t>
      </w:r>
      <w:hyperlink r:id="rId23" w:history="1">
        <w:r w:rsidRPr="00973B56">
          <w:rPr>
            <w:rStyle w:val="Hipervnculo"/>
            <w:rFonts w:asciiTheme="majorHAnsi" w:hAnsiTheme="majorHAnsi" w:cstheme="majorHAnsi"/>
            <w:color w:val="auto"/>
            <w:sz w:val="28"/>
            <w:szCs w:val="28"/>
          </w:rPr>
          <w:t>https://www.researchgate.net/publication/320161680_SPAM_DETECTION</w:t>
        </w:r>
      </w:hyperlink>
      <w:r w:rsidRPr="00973B56">
        <w:rPr>
          <w:rFonts w:asciiTheme="majorHAnsi" w:hAnsiTheme="majorHAnsi" w:cstheme="majorHAnsi"/>
          <w:sz w:val="28"/>
          <w:szCs w:val="28"/>
        </w:rPr>
        <w:t xml:space="preserve"> el 27 de mayo del 2020.</w:t>
      </w:r>
      <w:bookmarkEnd w:id="8"/>
    </w:p>
    <w:sectPr w:rsidR="00BF71C6" w:rsidRPr="00973B56" w:rsidSect="000149D1"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BF53C9" w14:textId="77777777" w:rsidR="00BD270E" w:rsidRDefault="00BD270E">
      <w:r>
        <w:separator/>
      </w:r>
    </w:p>
    <w:p w14:paraId="74FDF36C" w14:textId="77777777" w:rsidR="00BD270E" w:rsidRDefault="00BD270E"/>
  </w:endnote>
  <w:endnote w:type="continuationSeparator" w:id="0">
    <w:p w14:paraId="6EE9B384" w14:textId="77777777" w:rsidR="00BD270E" w:rsidRDefault="00BD270E">
      <w:r>
        <w:continuationSeparator/>
      </w:r>
    </w:p>
    <w:p w14:paraId="1698D288" w14:textId="77777777" w:rsidR="00BD270E" w:rsidRDefault="00BD27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4E0E33" w14:textId="77777777" w:rsidR="00BD270E" w:rsidRDefault="00BD270E">
      <w:r>
        <w:separator/>
      </w:r>
    </w:p>
    <w:p w14:paraId="4383BA35" w14:textId="77777777" w:rsidR="00BD270E" w:rsidRDefault="00BD270E"/>
  </w:footnote>
  <w:footnote w:type="continuationSeparator" w:id="0">
    <w:p w14:paraId="0DB65378" w14:textId="77777777" w:rsidR="00BD270E" w:rsidRDefault="00BD270E">
      <w:r>
        <w:continuationSeparator/>
      </w:r>
    </w:p>
    <w:p w14:paraId="26ACC7D6" w14:textId="77777777" w:rsidR="00BD270E" w:rsidRDefault="00BD270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4644C"/>
    <w:multiLevelType w:val="hybridMultilevel"/>
    <w:tmpl w:val="096A8892"/>
    <w:lvl w:ilvl="0" w:tplc="AC50E828">
      <w:numFmt w:val="bullet"/>
      <w:lvlText w:val=""/>
      <w:lvlJc w:val="left"/>
      <w:pPr>
        <w:ind w:left="720" w:hanging="360"/>
      </w:pPr>
      <w:rPr>
        <w:rFonts w:ascii="Symbol" w:eastAsia="Times New Roman" w:hAnsi="Symbol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72EE3"/>
    <w:multiLevelType w:val="hybridMultilevel"/>
    <w:tmpl w:val="5E7651BA"/>
    <w:lvl w:ilvl="0" w:tplc="A87290C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C0B99"/>
    <w:multiLevelType w:val="multilevel"/>
    <w:tmpl w:val="522A6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EC1239"/>
    <w:multiLevelType w:val="multilevel"/>
    <w:tmpl w:val="849A8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3928A8"/>
    <w:multiLevelType w:val="multilevel"/>
    <w:tmpl w:val="FFC4B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8E4697"/>
    <w:multiLevelType w:val="multilevel"/>
    <w:tmpl w:val="DD989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A5654D"/>
    <w:multiLevelType w:val="hybridMultilevel"/>
    <w:tmpl w:val="FC1AF92A"/>
    <w:lvl w:ilvl="0" w:tplc="E42C22D0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  <w:color w:val="222222"/>
        <w:sz w:val="2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7B6A8A"/>
    <w:multiLevelType w:val="multilevel"/>
    <w:tmpl w:val="055AA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E6122C"/>
    <w:multiLevelType w:val="hybridMultilevel"/>
    <w:tmpl w:val="772429C2"/>
    <w:lvl w:ilvl="0" w:tplc="7C601038">
      <w:numFmt w:val="bullet"/>
      <w:lvlText w:val="-"/>
      <w:lvlJc w:val="left"/>
      <w:pPr>
        <w:ind w:left="720" w:hanging="360"/>
      </w:pPr>
      <w:rPr>
        <w:rFonts w:ascii="Arial" w:eastAsiaTheme="majorEastAsia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63727A"/>
    <w:multiLevelType w:val="multilevel"/>
    <w:tmpl w:val="0E982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8F76D2"/>
    <w:multiLevelType w:val="multilevel"/>
    <w:tmpl w:val="2C6EC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6C4686"/>
    <w:multiLevelType w:val="hybridMultilevel"/>
    <w:tmpl w:val="6482630E"/>
    <w:lvl w:ilvl="0" w:tplc="162CEDD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C006C36"/>
    <w:multiLevelType w:val="hybridMultilevel"/>
    <w:tmpl w:val="7EC27688"/>
    <w:lvl w:ilvl="0" w:tplc="BE44EA08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D0B595E"/>
    <w:multiLevelType w:val="multilevel"/>
    <w:tmpl w:val="8A9AB2A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312017"/>
    <w:multiLevelType w:val="hybridMultilevel"/>
    <w:tmpl w:val="63CC1096"/>
    <w:lvl w:ilvl="0" w:tplc="1FF2E4F0">
      <w:numFmt w:val="bullet"/>
      <w:lvlText w:val="-"/>
      <w:lvlJc w:val="left"/>
      <w:pPr>
        <w:ind w:left="720" w:hanging="360"/>
      </w:pPr>
      <w:rPr>
        <w:rFonts w:ascii="Helvetica" w:eastAsiaTheme="minorEastAsia" w:hAnsi="Helvetica" w:cs="Helvetica" w:hint="default"/>
        <w:color w:val="333333"/>
        <w:sz w:val="27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CD462A"/>
    <w:multiLevelType w:val="multilevel"/>
    <w:tmpl w:val="0B74D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15696F"/>
    <w:multiLevelType w:val="hybridMultilevel"/>
    <w:tmpl w:val="06D8ED60"/>
    <w:lvl w:ilvl="0" w:tplc="403E084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6A832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4743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E0DF3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1AAEB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304BB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1C481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48153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8A942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C042DB"/>
    <w:multiLevelType w:val="hybridMultilevel"/>
    <w:tmpl w:val="B540D198"/>
    <w:lvl w:ilvl="0" w:tplc="A71EBCC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i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0E70D3"/>
    <w:multiLevelType w:val="hybridMultilevel"/>
    <w:tmpl w:val="29EA45BE"/>
    <w:lvl w:ilvl="0" w:tplc="76A4EA5A">
      <w:numFmt w:val="bullet"/>
      <w:lvlText w:val=""/>
      <w:lvlJc w:val="left"/>
      <w:pPr>
        <w:ind w:left="720" w:hanging="360"/>
      </w:pPr>
      <w:rPr>
        <w:rFonts w:ascii="Symbol" w:eastAsia="Times New Roman" w:hAnsi="Symbol" w:cstheme="maj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036577"/>
    <w:multiLevelType w:val="hybridMultilevel"/>
    <w:tmpl w:val="96640956"/>
    <w:lvl w:ilvl="0" w:tplc="FCDAEB18">
      <w:numFmt w:val="bullet"/>
      <w:lvlText w:val=""/>
      <w:lvlJc w:val="left"/>
      <w:pPr>
        <w:ind w:left="720" w:hanging="360"/>
      </w:pPr>
      <w:rPr>
        <w:rFonts w:ascii="Symbol" w:eastAsia="Times New Roman" w:hAnsi="Symbol" w:cstheme="maj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862D8F"/>
    <w:multiLevelType w:val="multilevel"/>
    <w:tmpl w:val="E4AC5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8946CF"/>
    <w:multiLevelType w:val="multilevel"/>
    <w:tmpl w:val="88FCA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D11F4D"/>
    <w:multiLevelType w:val="multilevel"/>
    <w:tmpl w:val="102EF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014B60"/>
    <w:multiLevelType w:val="multilevel"/>
    <w:tmpl w:val="EE8E4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1975B2"/>
    <w:multiLevelType w:val="hybridMultilevel"/>
    <w:tmpl w:val="09742B8E"/>
    <w:lvl w:ilvl="0" w:tplc="609CAD1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B443A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5C869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44162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365E9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F0AB4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DC44B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9A4F2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189EE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1B40C3"/>
    <w:multiLevelType w:val="multilevel"/>
    <w:tmpl w:val="759C7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81756B"/>
    <w:multiLevelType w:val="hybridMultilevel"/>
    <w:tmpl w:val="ECE488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CD2842"/>
    <w:multiLevelType w:val="hybridMultilevel"/>
    <w:tmpl w:val="17BE438C"/>
    <w:lvl w:ilvl="0" w:tplc="772E8DC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05468BF"/>
    <w:multiLevelType w:val="hybridMultilevel"/>
    <w:tmpl w:val="628ACCB0"/>
    <w:lvl w:ilvl="0" w:tplc="3972569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CCA22F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D6C86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90048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0E24D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70B6E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EABE7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0E221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2A9D6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826453"/>
    <w:multiLevelType w:val="multilevel"/>
    <w:tmpl w:val="395E2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030425"/>
    <w:multiLevelType w:val="hybridMultilevel"/>
    <w:tmpl w:val="EA38F612"/>
    <w:lvl w:ilvl="0" w:tplc="034CFE3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571E8C"/>
    <w:multiLevelType w:val="multilevel"/>
    <w:tmpl w:val="0FCC4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B71F4E"/>
    <w:multiLevelType w:val="multilevel"/>
    <w:tmpl w:val="39D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BC54AF"/>
    <w:multiLevelType w:val="hybridMultilevel"/>
    <w:tmpl w:val="D1F88E9A"/>
    <w:lvl w:ilvl="0" w:tplc="BFF6D2D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74210F6"/>
    <w:multiLevelType w:val="multilevel"/>
    <w:tmpl w:val="CACA2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DF69D0"/>
    <w:multiLevelType w:val="multilevel"/>
    <w:tmpl w:val="38742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7B05E5"/>
    <w:multiLevelType w:val="hybridMultilevel"/>
    <w:tmpl w:val="15129186"/>
    <w:lvl w:ilvl="0" w:tplc="417ECE6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7317E9"/>
    <w:multiLevelType w:val="hybridMultilevel"/>
    <w:tmpl w:val="D15E78E0"/>
    <w:lvl w:ilvl="0" w:tplc="BB36AB2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8B3B96"/>
    <w:multiLevelType w:val="multilevel"/>
    <w:tmpl w:val="5F943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A363C8A"/>
    <w:multiLevelType w:val="hybridMultilevel"/>
    <w:tmpl w:val="655C0A18"/>
    <w:lvl w:ilvl="0" w:tplc="11925A80">
      <w:numFmt w:val="bullet"/>
      <w:lvlText w:val="-"/>
      <w:lvlJc w:val="left"/>
      <w:pPr>
        <w:ind w:left="720" w:hanging="360"/>
      </w:pPr>
      <w:rPr>
        <w:rFonts w:ascii="Helvetica" w:eastAsiaTheme="minorEastAsia" w:hAnsi="Helvetica" w:cs="Helvetica" w:hint="default"/>
        <w:color w:val="001133"/>
        <w:sz w:val="23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3B5084"/>
    <w:multiLevelType w:val="hybridMultilevel"/>
    <w:tmpl w:val="4D5C363E"/>
    <w:lvl w:ilvl="0" w:tplc="6DD29B4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A840A8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58FCE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4A033F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BABAD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10C2D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F4E1F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26AB2A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765B2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6965DE"/>
    <w:multiLevelType w:val="hybridMultilevel"/>
    <w:tmpl w:val="960A6AA4"/>
    <w:lvl w:ilvl="0" w:tplc="402A20BE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  <w:color w:val="222222"/>
        <w:sz w:val="21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A37202"/>
    <w:multiLevelType w:val="multilevel"/>
    <w:tmpl w:val="F46C6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32"/>
  </w:num>
  <w:num w:numId="3">
    <w:abstractNumId w:val="26"/>
  </w:num>
  <w:num w:numId="4">
    <w:abstractNumId w:val="15"/>
  </w:num>
  <w:num w:numId="5">
    <w:abstractNumId w:val="10"/>
  </w:num>
  <w:num w:numId="6">
    <w:abstractNumId w:val="29"/>
  </w:num>
  <w:num w:numId="7">
    <w:abstractNumId w:val="8"/>
  </w:num>
  <w:num w:numId="8">
    <w:abstractNumId w:val="37"/>
  </w:num>
  <w:num w:numId="9">
    <w:abstractNumId w:val="39"/>
  </w:num>
  <w:num w:numId="10">
    <w:abstractNumId w:val="6"/>
  </w:num>
  <w:num w:numId="11">
    <w:abstractNumId w:val="41"/>
  </w:num>
  <w:num w:numId="12">
    <w:abstractNumId w:val="21"/>
  </w:num>
  <w:num w:numId="13">
    <w:abstractNumId w:val="22"/>
  </w:num>
  <w:num w:numId="14">
    <w:abstractNumId w:val="0"/>
  </w:num>
  <w:num w:numId="15">
    <w:abstractNumId w:val="18"/>
  </w:num>
  <w:num w:numId="16">
    <w:abstractNumId w:val="3"/>
  </w:num>
  <w:num w:numId="17">
    <w:abstractNumId w:val="25"/>
  </w:num>
  <w:num w:numId="18">
    <w:abstractNumId w:val="17"/>
  </w:num>
  <w:num w:numId="19">
    <w:abstractNumId w:val="35"/>
  </w:num>
  <w:num w:numId="20">
    <w:abstractNumId w:val="2"/>
  </w:num>
  <w:num w:numId="21">
    <w:abstractNumId w:val="42"/>
  </w:num>
  <w:num w:numId="22">
    <w:abstractNumId w:val="20"/>
  </w:num>
  <w:num w:numId="23">
    <w:abstractNumId w:val="19"/>
  </w:num>
  <w:num w:numId="24">
    <w:abstractNumId w:val="1"/>
  </w:num>
  <w:num w:numId="25">
    <w:abstractNumId w:val="12"/>
  </w:num>
  <w:num w:numId="26">
    <w:abstractNumId w:val="30"/>
  </w:num>
  <w:num w:numId="27">
    <w:abstractNumId w:val="36"/>
  </w:num>
  <w:num w:numId="28">
    <w:abstractNumId w:val="33"/>
  </w:num>
  <w:num w:numId="29">
    <w:abstractNumId w:val="40"/>
  </w:num>
  <w:num w:numId="30">
    <w:abstractNumId w:val="28"/>
  </w:num>
  <w:num w:numId="31">
    <w:abstractNumId w:val="24"/>
  </w:num>
  <w:num w:numId="32">
    <w:abstractNumId w:val="16"/>
  </w:num>
  <w:num w:numId="33">
    <w:abstractNumId w:val="27"/>
  </w:num>
  <w:num w:numId="34">
    <w:abstractNumId w:val="11"/>
  </w:num>
  <w:num w:numId="35">
    <w:abstractNumId w:val="5"/>
  </w:num>
  <w:num w:numId="36">
    <w:abstractNumId w:val="34"/>
  </w:num>
  <w:num w:numId="37">
    <w:abstractNumId w:val="7"/>
  </w:num>
  <w:num w:numId="38">
    <w:abstractNumId w:val="4"/>
  </w:num>
  <w:num w:numId="39">
    <w:abstractNumId w:val="31"/>
  </w:num>
  <w:num w:numId="40">
    <w:abstractNumId w:val="9"/>
  </w:num>
  <w:num w:numId="41">
    <w:abstractNumId w:val="13"/>
  </w:num>
  <w:num w:numId="42">
    <w:abstractNumId w:val="23"/>
  </w:num>
  <w:num w:numId="43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359"/>
    <w:rsid w:val="00002C4A"/>
    <w:rsid w:val="0001367D"/>
    <w:rsid w:val="000148CF"/>
    <w:rsid w:val="000149D1"/>
    <w:rsid w:val="0002268C"/>
    <w:rsid w:val="0002482E"/>
    <w:rsid w:val="0004287A"/>
    <w:rsid w:val="00050324"/>
    <w:rsid w:val="00071F02"/>
    <w:rsid w:val="00091AD1"/>
    <w:rsid w:val="000A0150"/>
    <w:rsid w:val="000A3C93"/>
    <w:rsid w:val="000B7546"/>
    <w:rsid w:val="000E63C9"/>
    <w:rsid w:val="000F7F24"/>
    <w:rsid w:val="00101BE0"/>
    <w:rsid w:val="00102D2F"/>
    <w:rsid w:val="00130E9D"/>
    <w:rsid w:val="00150A6D"/>
    <w:rsid w:val="0017647C"/>
    <w:rsid w:val="00185B35"/>
    <w:rsid w:val="00185D37"/>
    <w:rsid w:val="001C1459"/>
    <w:rsid w:val="001C178A"/>
    <w:rsid w:val="001C24E3"/>
    <w:rsid w:val="001F2BC8"/>
    <w:rsid w:val="001F5F6B"/>
    <w:rsid w:val="00241310"/>
    <w:rsid w:val="00243EBC"/>
    <w:rsid w:val="00246A35"/>
    <w:rsid w:val="002673EF"/>
    <w:rsid w:val="00284348"/>
    <w:rsid w:val="002B0E83"/>
    <w:rsid w:val="002D6B2C"/>
    <w:rsid w:val="002D795D"/>
    <w:rsid w:val="002E7BAD"/>
    <w:rsid w:val="002F51F5"/>
    <w:rsid w:val="00312137"/>
    <w:rsid w:val="0031277B"/>
    <w:rsid w:val="00330359"/>
    <w:rsid w:val="0033762F"/>
    <w:rsid w:val="00353572"/>
    <w:rsid w:val="0035785D"/>
    <w:rsid w:val="00360497"/>
    <w:rsid w:val="00366C7E"/>
    <w:rsid w:val="00383A6C"/>
    <w:rsid w:val="00384EA3"/>
    <w:rsid w:val="003A39A1"/>
    <w:rsid w:val="003B6054"/>
    <w:rsid w:val="003C2191"/>
    <w:rsid w:val="003C30D8"/>
    <w:rsid w:val="003C46B7"/>
    <w:rsid w:val="003D36F1"/>
    <w:rsid w:val="003D3863"/>
    <w:rsid w:val="003E604A"/>
    <w:rsid w:val="004110DE"/>
    <w:rsid w:val="00417892"/>
    <w:rsid w:val="0043075D"/>
    <w:rsid w:val="0044085A"/>
    <w:rsid w:val="004904BF"/>
    <w:rsid w:val="004B21A5"/>
    <w:rsid w:val="004C3C29"/>
    <w:rsid w:val="004C469B"/>
    <w:rsid w:val="005037F0"/>
    <w:rsid w:val="00516A86"/>
    <w:rsid w:val="005275F6"/>
    <w:rsid w:val="005315EA"/>
    <w:rsid w:val="00531F19"/>
    <w:rsid w:val="005579F3"/>
    <w:rsid w:val="00570DE0"/>
    <w:rsid w:val="00572102"/>
    <w:rsid w:val="00585D95"/>
    <w:rsid w:val="0059604A"/>
    <w:rsid w:val="005A3001"/>
    <w:rsid w:val="005C7D7B"/>
    <w:rsid w:val="005F1BB0"/>
    <w:rsid w:val="005F612E"/>
    <w:rsid w:val="00607D66"/>
    <w:rsid w:val="00620CA8"/>
    <w:rsid w:val="00656C4D"/>
    <w:rsid w:val="006C07E8"/>
    <w:rsid w:val="006C3E5B"/>
    <w:rsid w:val="006D08B7"/>
    <w:rsid w:val="006D0FFB"/>
    <w:rsid w:val="006D3FA8"/>
    <w:rsid w:val="006E0FB8"/>
    <w:rsid w:val="006E5716"/>
    <w:rsid w:val="00710D68"/>
    <w:rsid w:val="007302B3"/>
    <w:rsid w:val="00730733"/>
    <w:rsid w:val="00730E3A"/>
    <w:rsid w:val="00736AAF"/>
    <w:rsid w:val="00765B2A"/>
    <w:rsid w:val="00781BBF"/>
    <w:rsid w:val="00783A34"/>
    <w:rsid w:val="007B295C"/>
    <w:rsid w:val="007B7AB4"/>
    <w:rsid w:val="007C6B52"/>
    <w:rsid w:val="007D16C5"/>
    <w:rsid w:val="008022FA"/>
    <w:rsid w:val="00802E22"/>
    <w:rsid w:val="00813FC0"/>
    <w:rsid w:val="008140E4"/>
    <w:rsid w:val="00827520"/>
    <w:rsid w:val="00837752"/>
    <w:rsid w:val="00851758"/>
    <w:rsid w:val="00852975"/>
    <w:rsid w:val="00862FE4"/>
    <w:rsid w:val="0086389A"/>
    <w:rsid w:val="00873388"/>
    <w:rsid w:val="0087605E"/>
    <w:rsid w:val="00885A12"/>
    <w:rsid w:val="008A1CAF"/>
    <w:rsid w:val="008B1FEE"/>
    <w:rsid w:val="008B5476"/>
    <w:rsid w:val="008C1FD8"/>
    <w:rsid w:val="008D38DA"/>
    <w:rsid w:val="008D525A"/>
    <w:rsid w:val="008F0121"/>
    <w:rsid w:val="008F715C"/>
    <w:rsid w:val="008F754B"/>
    <w:rsid w:val="00903C32"/>
    <w:rsid w:val="009073B1"/>
    <w:rsid w:val="00916B16"/>
    <w:rsid w:val="009173B9"/>
    <w:rsid w:val="00920685"/>
    <w:rsid w:val="0092196D"/>
    <w:rsid w:val="00922491"/>
    <w:rsid w:val="0093219D"/>
    <w:rsid w:val="00932D4D"/>
    <w:rsid w:val="0093335D"/>
    <w:rsid w:val="0093613E"/>
    <w:rsid w:val="00943026"/>
    <w:rsid w:val="00966B81"/>
    <w:rsid w:val="00973B56"/>
    <w:rsid w:val="009818E5"/>
    <w:rsid w:val="00986364"/>
    <w:rsid w:val="009B38DD"/>
    <w:rsid w:val="009C01A4"/>
    <w:rsid w:val="009C7720"/>
    <w:rsid w:val="009D24F5"/>
    <w:rsid w:val="009F43F1"/>
    <w:rsid w:val="009F67F8"/>
    <w:rsid w:val="00A03EE8"/>
    <w:rsid w:val="00A23AFA"/>
    <w:rsid w:val="00A31B3E"/>
    <w:rsid w:val="00A32F64"/>
    <w:rsid w:val="00A3596A"/>
    <w:rsid w:val="00A434E6"/>
    <w:rsid w:val="00A4599E"/>
    <w:rsid w:val="00A532F3"/>
    <w:rsid w:val="00A562ED"/>
    <w:rsid w:val="00A84301"/>
    <w:rsid w:val="00A8489E"/>
    <w:rsid w:val="00A93976"/>
    <w:rsid w:val="00AC29F3"/>
    <w:rsid w:val="00AD163F"/>
    <w:rsid w:val="00AF7359"/>
    <w:rsid w:val="00B0219B"/>
    <w:rsid w:val="00B16C76"/>
    <w:rsid w:val="00B231E5"/>
    <w:rsid w:val="00B57401"/>
    <w:rsid w:val="00B73B90"/>
    <w:rsid w:val="00B7409D"/>
    <w:rsid w:val="00B77EC7"/>
    <w:rsid w:val="00B84A79"/>
    <w:rsid w:val="00B90035"/>
    <w:rsid w:val="00BB0698"/>
    <w:rsid w:val="00BB2D3D"/>
    <w:rsid w:val="00BD270E"/>
    <w:rsid w:val="00BF71C6"/>
    <w:rsid w:val="00C02B87"/>
    <w:rsid w:val="00C049CD"/>
    <w:rsid w:val="00C13971"/>
    <w:rsid w:val="00C379BD"/>
    <w:rsid w:val="00C4086D"/>
    <w:rsid w:val="00CA1896"/>
    <w:rsid w:val="00CA44C1"/>
    <w:rsid w:val="00CB5B28"/>
    <w:rsid w:val="00CF5371"/>
    <w:rsid w:val="00D023E0"/>
    <w:rsid w:val="00D0323A"/>
    <w:rsid w:val="00D0559F"/>
    <w:rsid w:val="00D077E9"/>
    <w:rsid w:val="00D22CCA"/>
    <w:rsid w:val="00D42CB7"/>
    <w:rsid w:val="00D521D8"/>
    <w:rsid w:val="00D5413D"/>
    <w:rsid w:val="00D570A9"/>
    <w:rsid w:val="00D57F60"/>
    <w:rsid w:val="00D613CA"/>
    <w:rsid w:val="00D70D02"/>
    <w:rsid w:val="00D770C7"/>
    <w:rsid w:val="00D86945"/>
    <w:rsid w:val="00D90290"/>
    <w:rsid w:val="00DA1435"/>
    <w:rsid w:val="00DD152F"/>
    <w:rsid w:val="00DE213F"/>
    <w:rsid w:val="00DF027C"/>
    <w:rsid w:val="00DF123D"/>
    <w:rsid w:val="00E00A32"/>
    <w:rsid w:val="00E11D95"/>
    <w:rsid w:val="00E22ACD"/>
    <w:rsid w:val="00E5281E"/>
    <w:rsid w:val="00E620B0"/>
    <w:rsid w:val="00E621E9"/>
    <w:rsid w:val="00E81464"/>
    <w:rsid w:val="00E817D1"/>
    <w:rsid w:val="00E81B40"/>
    <w:rsid w:val="00EF04CD"/>
    <w:rsid w:val="00EF0F71"/>
    <w:rsid w:val="00EF555B"/>
    <w:rsid w:val="00F027BB"/>
    <w:rsid w:val="00F11DCF"/>
    <w:rsid w:val="00F1533D"/>
    <w:rsid w:val="00F162EA"/>
    <w:rsid w:val="00F212F8"/>
    <w:rsid w:val="00F2490D"/>
    <w:rsid w:val="00F52D27"/>
    <w:rsid w:val="00F83527"/>
    <w:rsid w:val="00F9181F"/>
    <w:rsid w:val="00FB250B"/>
    <w:rsid w:val="00FB64E4"/>
    <w:rsid w:val="00FC305A"/>
    <w:rsid w:val="00FD583F"/>
    <w:rsid w:val="00FD7488"/>
    <w:rsid w:val="00FE61E6"/>
    <w:rsid w:val="00FF16B4"/>
    <w:rsid w:val="00FF7C4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280EE0A"/>
  <w15:docId w15:val="{75DEB3DE-A64C-46DC-99D7-D14DAC9D5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9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  <w:lang w:val="es-419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link w:val="Ttulo3Car"/>
    <w:uiPriority w:val="9"/>
    <w:qFormat/>
    <w:rsid w:val="009206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Cs/>
      <w:color w:val="auto"/>
      <w:sz w:val="27"/>
      <w:szCs w:val="27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9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Fuentedeprrafopredeter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Fuentedeprrafopredeter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Textoennegrita">
    <w:name w:val="Strong"/>
    <w:basedOn w:val="Fuentedeprrafopredeter"/>
    <w:uiPriority w:val="22"/>
    <w:qFormat/>
    <w:rsid w:val="00AF7359"/>
    <w:rPr>
      <w:b/>
      <w:bCs/>
    </w:rPr>
  </w:style>
  <w:style w:type="paragraph" w:styleId="NormalWeb">
    <w:name w:val="Normal (Web)"/>
    <w:basedOn w:val="Normal"/>
    <w:uiPriority w:val="99"/>
    <w:unhideWhenUsed/>
    <w:rsid w:val="00A459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A4599E"/>
    <w:rPr>
      <w:color w:val="0000FF"/>
      <w:u w:val="single"/>
    </w:rPr>
  </w:style>
  <w:style w:type="paragraph" w:styleId="Prrafodelista">
    <w:name w:val="List Paragraph"/>
    <w:basedOn w:val="Normal"/>
    <w:uiPriority w:val="34"/>
    <w:unhideWhenUsed/>
    <w:qFormat/>
    <w:rsid w:val="00A4599E"/>
    <w:pPr>
      <w:ind w:left="720"/>
      <w:contextualSpacing/>
    </w:pPr>
  </w:style>
  <w:style w:type="character" w:customStyle="1" w:styleId="mw-headline">
    <w:name w:val="mw-headline"/>
    <w:basedOn w:val="Fuentedeprrafopredeter"/>
    <w:rsid w:val="00241310"/>
  </w:style>
  <w:style w:type="character" w:customStyle="1" w:styleId="notranslate">
    <w:name w:val="notranslate"/>
    <w:basedOn w:val="Fuentedeprrafopredeter"/>
    <w:rsid w:val="0092196D"/>
  </w:style>
  <w:style w:type="character" w:styleId="Mencinsinresolver">
    <w:name w:val="Unresolved Mention"/>
    <w:basedOn w:val="Fuentedeprrafopredeter"/>
    <w:uiPriority w:val="99"/>
    <w:semiHidden/>
    <w:unhideWhenUsed/>
    <w:rsid w:val="0092196D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574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b w:val="0"/>
      <w:color w:val="auto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57401"/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styleId="nfasis">
    <w:name w:val="Emphasis"/>
    <w:basedOn w:val="Fuentedeprrafopredeter"/>
    <w:uiPriority w:val="20"/>
    <w:qFormat/>
    <w:rsid w:val="00FF7C44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rsid w:val="00920685"/>
    <w:rPr>
      <w:rFonts w:ascii="Times New Roman" w:eastAsia="Times New Roman" w:hAnsi="Times New Roman" w:cs="Times New Roman"/>
      <w:b/>
      <w:bCs/>
      <w:sz w:val="27"/>
      <w:szCs w:val="27"/>
      <w:lang w:val="es-MX" w:eastAsia="es-MX"/>
    </w:rPr>
  </w:style>
  <w:style w:type="character" w:customStyle="1" w:styleId="mw-editsection">
    <w:name w:val="mw-editsection"/>
    <w:basedOn w:val="Fuentedeprrafopredeter"/>
    <w:rsid w:val="00920685"/>
  </w:style>
  <w:style w:type="character" w:customStyle="1" w:styleId="mw-editsection-bracket">
    <w:name w:val="mw-editsection-bracket"/>
    <w:basedOn w:val="Fuentedeprrafopredeter"/>
    <w:rsid w:val="00920685"/>
  </w:style>
  <w:style w:type="character" w:customStyle="1" w:styleId="mwe-math-mathml-inline">
    <w:name w:val="mwe-math-mathml-inline"/>
    <w:basedOn w:val="Fuentedeprrafopredeter"/>
    <w:rsid w:val="00920685"/>
  </w:style>
  <w:style w:type="character" w:customStyle="1" w:styleId="mjx-char">
    <w:name w:val="mjx-char"/>
    <w:basedOn w:val="Fuentedeprrafopredeter"/>
    <w:rsid w:val="00360497"/>
  </w:style>
  <w:style w:type="character" w:customStyle="1" w:styleId="mjxassistivemathml">
    <w:name w:val="mjx_assistive_mathml"/>
    <w:basedOn w:val="Fuentedeprrafopredeter"/>
    <w:rsid w:val="00360497"/>
  </w:style>
  <w:style w:type="character" w:customStyle="1" w:styleId="Title1">
    <w:name w:val="Title1"/>
    <w:basedOn w:val="Fuentedeprrafopredeter"/>
    <w:rsid w:val="00360497"/>
  </w:style>
  <w:style w:type="character" w:customStyle="1" w:styleId="mjx-charbox">
    <w:name w:val="mjx-charbox"/>
    <w:basedOn w:val="Fuentedeprrafopredeter"/>
    <w:rsid w:val="00360497"/>
  </w:style>
  <w:style w:type="table" w:styleId="Tablanormal5">
    <w:name w:val="Plain Table 5"/>
    <w:basedOn w:val="Tablanormal"/>
    <w:uiPriority w:val="45"/>
    <w:rsid w:val="00A8430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cuadrcula1clara">
    <w:name w:val="Grid Table 1 Light"/>
    <w:basedOn w:val="Tablanormal"/>
    <w:uiPriority w:val="46"/>
    <w:rsid w:val="00A84301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VariableHTML">
    <w:name w:val="HTML Variable"/>
    <w:basedOn w:val="Fuentedeprrafopredeter"/>
    <w:uiPriority w:val="99"/>
    <w:semiHidden/>
    <w:unhideWhenUsed/>
    <w:rsid w:val="00A84301"/>
    <w:rPr>
      <w:i/>
      <w:iCs/>
    </w:rPr>
  </w:style>
  <w:style w:type="character" w:customStyle="1" w:styleId="monospaced">
    <w:name w:val="monospaced"/>
    <w:basedOn w:val="Fuentedeprrafopredeter"/>
    <w:rsid w:val="00A84301"/>
  </w:style>
  <w:style w:type="character" w:styleId="CdigoHTML">
    <w:name w:val="HTML Code"/>
    <w:basedOn w:val="Fuentedeprrafopredeter"/>
    <w:uiPriority w:val="99"/>
    <w:semiHidden/>
    <w:unhideWhenUsed/>
    <w:rsid w:val="004904BF"/>
    <w:rPr>
      <w:rFonts w:ascii="Courier New" w:eastAsia="Times New Roman" w:hAnsi="Courier New" w:cs="Courier New"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837752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4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3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773985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30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67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95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1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1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8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600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9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55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61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417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0109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8541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9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0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92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0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467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4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24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7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07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518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52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0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44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539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6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06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387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6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3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275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14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798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4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91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53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05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709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45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83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4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7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24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5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2962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100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1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2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45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58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58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444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7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5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sciencedirect.com/science/article/pii/S240584401835340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kaggle.com/balaka18/email-spam-classific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researchgate.net/publication/320161680_SPAM_DETECTIO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yperlink" Target="https://es.qwe.wiki/wiki/Naive_Bayes_spam_filterin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ng%20Orozco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66BB188D3B847DFA1D6EA520C37F4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ACF544-DEA6-44F3-8BE0-E582FDFE6352}"/>
      </w:docPartPr>
      <w:docPartBody>
        <w:p w:rsidR="00531E3B" w:rsidRDefault="00687E6C">
          <w:pPr>
            <w:pStyle w:val="D66BB188D3B847DFA1D6EA520C37F477"/>
          </w:pPr>
          <w:r w:rsidRPr="00D86945">
            <w:rPr>
              <w:rStyle w:val="SubttuloCar"/>
              <w:b/>
            </w:rPr>
            <w:fldChar w:fldCharType="begin"/>
          </w:r>
          <w:r w:rsidRPr="00D86945">
            <w:rPr>
              <w:rStyle w:val="SubttuloCar"/>
            </w:rPr>
            <w:instrText xml:space="preserve"> DATE  \@ "MMMM d"  \* MERGEFORMAT </w:instrText>
          </w:r>
          <w:r w:rsidRPr="00D86945">
            <w:rPr>
              <w:rStyle w:val="SubttuloCar"/>
              <w:b/>
            </w:rPr>
            <w:fldChar w:fldCharType="separate"/>
          </w:r>
          <w:r>
            <w:rPr>
              <w:rStyle w:val="SubttuloCar"/>
            </w:rPr>
            <w:t>February 1</w:t>
          </w:r>
          <w:r w:rsidRPr="00D86945">
            <w:rPr>
              <w:rStyle w:val="SubttuloCar"/>
              <w:b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9C3"/>
    <w:rsid w:val="000C0F13"/>
    <w:rsid w:val="002B4DCD"/>
    <w:rsid w:val="002C5DEF"/>
    <w:rsid w:val="002F467E"/>
    <w:rsid w:val="003272A8"/>
    <w:rsid w:val="004D0AF7"/>
    <w:rsid w:val="00531E3B"/>
    <w:rsid w:val="00612564"/>
    <w:rsid w:val="00635083"/>
    <w:rsid w:val="00670C12"/>
    <w:rsid w:val="00687E6C"/>
    <w:rsid w:val="007829C3"/>
    <w:rsid w:val="00796E76"/>
    <w:rsid w:val="008E1258"/>
    <w:rsid w:val="00936276"/>
    <w:rsid w:val="009D19F3"/>
    <w:rsid w:val="00AA1ED0"/>
    <w:rsid w:val="00B64E95"/>
    <w:rsid w:val="00DB45C4"/>
    <w:rsid w:val="00DB6FBB"/>
    <w:rsid w:val="00E3477B"/>
    <w:rsid w:val="00EA5799"/>
    <w:rsid w:val="00F76ED5"/>
    <w:rsid w:val="00F85B61"/>
    <w:rsid w:val="00FD4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D66BB188D3B847DFA1D6EA520C37F477">
    <w:name w:val="D66BB188D3B847DFA1D6EA520C37F477"/>
  </w:style>
  <w:style w:type="paragraph" w:customStyle="1" w:styleId="F058394E434B4B16BDA7EF83813BFF2D">
    <w:name w:val="F058394E434B4B16BDA7EF83813BFF2D"/>
  </w:style>
  <w:style w:type="paragraph" w:customStyle="1" w:styleId="7F4E0CAF07014E37941E7DCD8E0A798E">
    <w:name w:val="7F4E0CAF07014E37941E7DCD8E0A798E"/>
  </w:style>
  <w:style w:type="paragraph" w:customStyle="1" w:styleId="C9D25ED1C889454E8F8821E72434049A">
    <w:name w:val="C9D25ED1C889454E8F8821E72434049A"/>
  </w:style>
  <w:style w:type="paragraph" w:customStyle="1" w:styleId="3D81054E03DF409DAA4EF8B4F93C7A77">
    <w:name w:val="3D81054E03DF409DAA4EF8B4F93C7A77"/>
  </w:style>
  <w:style w:type="paragraph" w:customStyle="1" w:styleId="DB15FB46359144EDBD3B9679575309D3">
    <w:name w:val="DB15FB46359144EDBD3B9679575309D3"/>
  </w:style>
  <w:style w:type="paragraph" w:customStyle="1" w:styleId="27B96FAC1890492D98045254D3D225E6">
    <w:name w:val="27B96FAC1890492D98045254D3D225E6"/>
  </w:style>
  <w:style w:type="paragraph" w:customStyle="1" w:styleId="4B1AD075B3AD495A8DB3BD863889DB67">
    <w:name w:val="4B1AD075B3AD495A8DB3BD863889DB67"/>
  </w:style>
  <w:style w:type="paragraph" w:customStyle="1" w:styleId="639B3BE70DE04AC791BB0FD84E4CCA04">
    <w:name w:val="639B3BE70DE04AC791BB0FD84E4CCA04"/>
    <w:rsid w:val="007829C3"/>
  </w:style>
  <w:style w:type="paragraph" w:customStyle="1" w:styleId="4216E468D6314293905F396EC145F3D3">
    <w:name w:val="4216E468D6314293905F396EC145F3D3"/>
    <w:rsid w:val="007829C3"/>
  </w:style>
  <w:style w:type="paragraph" w:customStyle="1" w:styleId="062B78877E64424EBDE64D0618BB8D4D">
    <w:name w:val="062B78877E64424EBDE64D0618BB8D4D"/>
    <w:rsid w:val="007829C3"/>
  </w:style>
  <w:style w:type="paragraph" w:customStyle="1" w:styleId="404C10D1A2E1411F83452D4A01BB5581">
    <w:name w:val="404C10D1A2E1411F83452D4A01BB5581"/>
    <w:rsid w:val="007829C3"/>
  </w:style>
  <w:style w:type="paragraph" w:customStyle="1" w:styleId="7782DC5ABAD5439CB7BC41A4DCD840C5">
    <w:name w:val="7782DC5ABAD5439CB7BC41A4DCD840C5"/>
    <w:rsid w:val="007829C3"/>
  </w:style>
  <w:style w:type="paragraph" w:customStyle="1" w:styleId="B0F44AD923774ECD807B06E85CA45C3B">
    <w:name w:val="B0F44AD923774ECD807B06E85CA45C3B"/>
    <w:rsid w:val="007829C3"/>
  </w:style>
  <w:style w:type="paragraph" w:customStyle="1" w:styleId="FB8A8C0E7E9D45EA918B75C24FCD293A">
    <w:name w:val="FB8A8C0E7E9D45EA918B75C24FCD293A"/>
    <w:rsid w:val="007829C3"/>
  </w:style>
  <w:style w:type="paragraph" w:customStyle="1" w:styleId="EC924A0C70F449B4B55134F0DBE8A556">
    <w:name w:val="EC924A0C70F449B4B55134F0DBE8A556"/>
    <w:rsid w:val="007829C3"/>
  </w:style>
  <w:style w:type="paragraph" w:customStyle="1" w:styleId="40BE92DA213142D4BCB1B5520799D34F">
    <w:name w:val="40BE92DA213142D4BCB1B5520799D34F"/>
    <w:rsid w:val="007829C3"/>
  </w:style>
  <w:style w:type="paragraph" w:customStyle="1" w:styleId="28A94D14C5844FDAAF1CB0C691CA9381">
    <w:name w:val="28A94D14C5844FDAAF1CB0C691CA9381"/>
    <w:rsid w:val="007829C3"/>
  </w:style>
  <w:style w:type="paragraph" w:customStyle="1" w:styleId="9A31488C389A4849AF7AE4E9615BCE0C">
    <w:name w:val="9A31488C389A4849AF7AE4E9615BCE0C"/>
    <w:rsid w:val="007829C3"/>
  </w:style>
  <w:style w:type="paragraph" w:customStyle="1" w:styleId="972A01C04C334E62A33876D61835B294">
    <w:name w:val="972A01C04C334E62A33876D61835B294"/>
    <w:rsid w:val="007829C3"/>
  </w:style>
  <w:style w:type="character" w:styleId="Textodelmarcadordeposicin">
    <w:name w:val="Placeholder Text"/>
    <w:basedOn w:val="Fuentedeprrafopredeter"/>
    <w:uiPriority w:val="99"/>
    <w:unhideWhenUsed/>
    <w:rsid w:val="00EA579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DD2237-A398-4A53-9CFB-1EFB97941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2356</TotalTime>
  <Pages>1</Pages>
  <Words>628</Words>
  <Characters>3458</Characters>
  <Application>Microsoft Office Word</Application>
  <DocSecurity>0</DocSecurity>
  <Lines>28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 Orozco</dc:creator>
  <cp:keywords/>
  <dc:description/>
  <cp:lastModifiedBy>Brandon Orozco Magadan</cp:lastModifiedBy>
  <cp:revision>50</cp:revision>
  <cp:lastPrinted>2020-06-01T08:36:00Z</cp:lastPrinted>
  <dcterms:created xsi:type="dcterms:W3CDTF">2020-02-02T04:46:00Z</dcterms:created>
  <dcterms:modified xsi:type="dcterms:W3CDTF">2020-06-01T08:36:00Z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